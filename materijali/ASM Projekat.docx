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BB2" w:rsidRDefault="00073DF3" w:rsidP="00F06BB2">
      <w:pPr>
        <w:pStyle w:val="Zaglavljenaslovnestrane"/>
      </w:pPr>
      <w:r>
        <w:t>Univerzitet u Beogradu</w:t>
      </w:r>
    </w:p>
    <w:p w:rsidR="00586F2A" w:rsidRPr="00586F2A" w:rsidRDefault="00073DF3" w:rsidP="00586F2A">
      <w:pPr>
        <w:pStyle w:val="Zaglavljenaslovnestrane"/>
      </w:pPr>
      <w:r>
        <w:t>Elektrotehnicki fakultet</w:t>
      </w:r>
      <w:r w:rsidR="00586F2A">
        <w:t xml:space="preserve"> </w:t>
      </w:r>
    </w:p>
    <w:p w:rsidR="00F06BB2" w:rsidRDefault="00F06BB2" w:rsidP="00F06BB2">
      <w:pPr>
        <w:pStyle w:val="Osnovnitekst"/>
      </w:pPr>
    </w:p>
    <w:p w:rsidR="00F06BB2" w:rsidRDefault="00F06BB2" w:rsidP="00F06BB2">
      <w:pPr>
        <w:pStyle w:val="Osnovnitekst"/>
      </w:pPr>
    </w:p>
    <w:p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BB2" w:rsidRDefault="00F06BB2" w:rsidP="00F06BB2">
      <w:pPr>
        <w:pStyle w:val="Osnovnitekst"/>
      </w:pPr>
    </w:p>
    <w:p w:rsidR="00F06BB2" w:rsidRDefault="00F06BB2" w:rsidP="00F06BB2">
      <w:pPr>
        <w:pStyle w:val="Osnovnitekst"/>
      </w:pPr>
    </w:p>
    <w:p w:rsidR="00F06BB2" w:rsidRPr="006D1C20" w:rsidRDefault="00932E0F" w:rsidP="00F06BB2">
      <w:pPr>
        <w:pStyle w:val="Naslovteze"/>
      </w:pPr>
      <w:r>
        <w:t>Analiza podataka o n</w:t>
      </w:r>
      <w:r w:rsidR="00C92A60">
        <w:t>ajpopularnijim filmovima iz IMDB</w:t>
      </w:r>
      <w:r>
        <w:t xml:space="preserve"> baze</w:t>
      </w:r>
    </w:p>
    <w:p w:rsidR="006D1C20" w:rsidRPr="00997AB6" w:rsidRDefault="00073DF3" w:rsidP="006D1C20">
      <w:pPr>
        <w:pStyle w:val="Podnaslovteze"/>
      </w:pPr>
      <w:bookmarkStart w:id="0" w:name="_GoBack"/>
      <w:bookmarkEnd w:id="0"/>
      <w:r>
        <w:t>Analiza socijalnih mreza</w:t>
      </w:r>
    </w:p>
    <w:p w:rsidR="00F06BB2" w:rsidRDefault="00F06BB2" w:rsidP="00F06BB2">
      <w:pPr>
        <w:pStyle w:val="Osnovnitekst"/>
      </w:pPr>
    </w:p>
    <w:p w:rsidR="00F06BB2" w:rsidRDefault="00F06BB2" w:rsidP="006D1C20">
      <w:pPr>
        <w:pStyle w:val="Osnovnitekst"/>
        <w:ind w:firstLine="0"/>
      </w:pPr>
    </w:p>
    <w:p w:rsidR="006D1C20" w:rsidRDefault="006D1C20" w:rsidP="006D1C20">
      <w:pPr>
        <w:pStyle w:val="Osnovnitekst"/>
        <w:ind w:firstLine="0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36"/>
        <w:gridCol w:w="9618"/>
      </w:tblGrid>
      <w:tr w:rsidR="00A3069A" w:rsidTr="006D1C20">
        <w:tc>
          <w:tcPr>
            <w:tcW w:w="236" w:type="dxa"/>
            <w:vAlign w:val="center"/>
          </w:tcPr>
          <w:p w:rsidR="00A3069A" w:rsidRDefault="00A3069A" w:rsidP="00AE0461">
            <w:pPr>
              <w:pStyle w:val="Naslovnakandidatimentor"/>
            </w:pPr>
          </w:p>
        </w:tc>
        <w:tc>
          <w:tcPr>
            <w:tcW w:w="9618" w:type="dxa"/>
            <w:vAlign w:val="center"/>
          </w:tcPr>
          <w:p w:rsidR="00A3069A" w:rsidRDefault="00073DF3" w:rsidP="00AE0461">
            <w:pPr>
              <w:pStyle w:val="Naslovnakandidatimentor"/>
            </w:pPr>
            <w:r>
              <w:t>Studenti</w:t>
            </w:r>
            <w:r w:rsidR="00196C7A">
              <w:t>:</w:t>
            </w:r>
          </w:p>
        </w:tc>
      </w:tr>
      <w:tr w:rsidR="00A3069A" w:rsidTr="006D1C20">
        <w:trPr>
          <w:trHeight w:val="491"/>
        </w:trPr>
        <w:tc>
          <w:tcPr>
            <w:tcW w:w="236" w:type="dxa"/>
            <w:vAlign w:val="center"/>
          </w:tcPr>
          <w:p w:rsidR="00A3069A" w:rsidRDefault="00A3069A" w:rsidP="00AE0461">
            <w:pPr>
              <w:pStyle w:val="Naslovnakandidatimentor"/>
            </w:pPr>
          </w:p>
        </w:tc>
        <w:tc>
          <w:tcPr>
            <w:tcW w:w="9618" w:type="dxa"/>
            <w:vAlign w:val="center"/>
          </w:tcPr>
          <w:p w:rsidR="00A3069A" w:rsidRPr="004A410A" w:rsidRDefault="00073DF3" w:rsidP="00AE0461">
            <w:pPr>
              <w:pStyle w:val="Naslovnakandidatimento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Babovic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Ognjen</w:t>
            </w:r>
            <w:proofErr w:type="spellEnd"/>
            <w:r>
              <w:rPr>
                <w:lang w:val="en-US"/>
              </w:rPr>
              <w:t xml:space="preserve"> 3208</w:t>
            </w:r>
            <w:r w:rsidR="004A410A">
              <w:rPr>
                <w:lang w:val="en-US"/>
              </w:rPr>
              <w:t>/2017</w:t>
            </w:r>
          </w:p>
          <w:p w:rsidR="006D1C20" w:rsidRPr="006D1C20" w:rsidRDefault="00073DF3" w:rsidP="00073DF3">
            <w:pPr>
              <w:pStyle w:val="Naslovnakandidatimentor"/>
            </w:pPr>
            <w:r>
              <w:t>Milenkovic</w:t>
            </w:r>
            <w:r w:rsidR="006D1C20">
              <w:t xml:space="preserve"> </w:t>
            </w:r>
            <w:r>
              <w:t>Kosta</w:t>
            </w:r>
            <w:r w:rsidR="006D1C20">
              <w:t xml:space="preserve"> </w:t>
            </w:r>
            <w:r>
              <w:t>3044</w:t>
            </w:r>
            <w:r w:rsidR="006D1C20">
              <w:t>/2017</w:t>
            </w:r>
          </w:p>
        </w:tc>
      </w:tr>
    </w:tbl>
    <w:p w:rsidR="006D1C20" w:rsidRDefault="006D1C20" w:rsidP="006D1C20">
      <w:pPr>
        <w:pStyle w:val="Vremepredajeteze"/>
      </w:pPr>
    </w:p>
    <w:p w:rsidR="00F06BB2" w:rsidRDefault="00073DF3" w:rsidP="006D1C20">
      <w:pPr>
        <w:pStyle w:val="Vremepredajeteze"/>
      </w:pPr>
      <w:r>
        <w:t>Beograd</w:t>
      </w:r>
      <w:r w:rsidR="00A3069A">
        <w:t xml:space="preserve">, </w:t>
      </w:r>
      <w:proofErr w:type="spellStart"/>
      <w:r w:rsidR="00E9740E">
        <w:rPr>
          <w:lang w:val="en-US"/>
        </w:rPr>
        <w:t>Februar</w:t>
      </w:r>
      <w:proofErr w:type="spellEnd"/>
      <w:r w:rsidR="00A3069A">
        <w:t xml:space="preserve"> 201</w:t>
      </w:r>
      <w:r w:rsidR="00B03714">
        <w:rPr>
          <w:lang w:val="sr-Cyrl-CS"/>
        </w:rPr>
        <w:t>9</w:t>
      </w:r>
      <w:r w:rsidR="00A3069A">
        <w:t>.</w:t>
      </w:r>
    </w:p>
    <w:p w:rsidR="00F06BB2" w:rsidRDefault="00F06BB2" w:rsidP="00F06BB2">
      <w:pPr>
        <w:rPr>
          <w:lang w:val="sr-Latn-CS"/>
        </w:rPr>
        <w:sectPr w:rsidR="00F06BB2" w:rsidSect="00207E9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</w:p>
    <w:p w:rsidR="00F06BB2" w:rsidRDefault="00073DF3" w:rsidP="00F06BB2">
      <w:pPr>
        <w:pStyle w:val="SadrajLiteratura"/>
      </w:pPr>
      <w:bookmarkStart w:id="1" w:name="_Toc687380"/>
      <w:r>
        <w:lastRenderedPageBreak/>
        <w:t>Sadrzaj</w:t>
      </w:r>
      <w:bookmarkEnd w:id="1"/>
    </w:p>
    <w:p w:rsidR="00CC64B1" w:rsidRDefault="00686DDC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687380" w:history="1">
        <w:r w:rsidR="00CC64B1" w:rsidRPr="00D310F2">
          <w:rPr>
            <w:rStyle w:val="Hyperlink"/>
            <w:noProof/>
          </w:rPr>
          <w:t>Sadrzaj</w:t>
        </w:r>
        <w:r w:rsidR="00CC64B1">
          <w:rPr>
            <w:noProof/>
            <w:webHidden/>
          </w:rPr>
          <w:tab/>
        </w:r>
        <w:r w:rsidR="00CC64B1">
          <w:rPr>
            <w:noProof/>
            <w:webHidden/>
          </w:rPr>
          <w:fldChar w:fldCharType="begin"/>
        </w:r>
        <w:r w:rsidR="00CC64B1">
          <w:rPr>
            <w:noProof/>
            <w:webHidden/>
          </w:rPr>
          <w:instrText xml:space="preserve"> PAGEREF _Toc687380 \h </w:instrText>
        </w:r>
        <w:r w:rsidR="00CC64B1">
          <w:rPr>
            <w:noProof/>
            <w:webHidden/>
          </w:rPr>
        </w:r>
        <w:r w:rsidR="00CC64B1"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2</w:t>
        </w:r>
        <w:r w:rsidR="00CC64B1">
          <w:rPr>
            <w:noProof/>
            <w:webHidden/>
          </w:rPr>
          <w:fldChar w:fldCharType="end"/>
        </w:r>
      </w:hyperlink>
    </w:p>
    <w:p w:rsidR="00CC64B1" w:rsidRDefault="00CC64B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687381" w:history="1">
        <w:r w:rsidRPr="00D310F2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687382" w:history="1">
        <w:r w:rsidRPr="00D310F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Priprema podataka za analizu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687383" w:history="1">
        <w:r w:rsidRPr="00D310F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Analiza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84" w:history="1">
        <w:r w:rsidRPr="00D310F2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Glumci sa najviše kolega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85" w:history="1">
        <w:r w:rsidRPr="00D310F2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Prosečan broj kolega jednog glumca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86" w:history="1">
        <w:r w:rsidRPr="00D310F2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Najproduktivniji glumci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87" w:history="1">
        <w:r w:rsidRPr="00D310F2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Uočljive zajednice glumaca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88" w:history="1">
        <w:r w:rsidRPr="00D310F2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Zajednice glumaca formirane na osnovu glume u istim filmskim žanrovima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89" w:history="1">
        <w:r w:rsidRPr="00D310F2">
          <w:rPr>
            <w:rStyle w:val="Hyperlink"/>
            <w:noProof/>
          </w:rPr>
          <w:t>3.6.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Glumci koji povezuju različite zajednice glumaca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0" w:history="1">
        <w:r w:rsidRPr="00D310F2">
          <w:rPr>
            <w:rStyle w:val="Hyperlink"/>
            <w:noProof/>
          </w:rPr>
          <w:t>3.7.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Gustina mreže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1" w:history="1">
        <w:r w:rsidRPr="00D310F2">
          <w:rPr>
            <w:rStyle w:val="Hyperlink"/>
            <w:noProof/>
          </w:rPr>
          <w:t>3.8.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Povezanost i centralizovanost mreže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2" w:history="1">
        <w:r w:rsidRPr="00D310F2">
          <w:rPr>
            <w:rStyle w:val="Hyperlink"/>
            <w:noProof/>
          </w:rPr>
          <w:t>3.9.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Prosečna distanca u mreži i dijametar mreže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3" w:history="1">
        <w:r w:rsidRPr="00D310F2">
          <w:rPr>
            <w:rStyle w:val="Hyperlink"/>
            <w:noProof/>
          </w:rPr>
          <w:t>3.10.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Koeficijent klasterizacije mreže i njenih čvorova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4" w:history="1">
        <w:r w:rsidRPr="00D310F2">
          <w:rPr>
            <w:rStyle w:val="Hyperlink"/>
            <w:noProof/>
          </w:rPr>
          <w:t>3.11.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Distirbucija čvorova po stepenu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5" w:history="1">
        <w:r w:rsidRPr="00D310F2">
          <w:rPr>
            <w:rStyle w:val="Hyperlink"/>
            <w:noProof/>
          </w:rPr>
          <w:t>3.12.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Osobine malog sveta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6" w:history="1">
        <w:r w:rsidRPr="00D310F2">
          <w:rPr>
            <w:rStyle w:val="Hyperlink"/>
            <w:noProof/>
          </w:rPr>
          <w:t>3.13.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Kevin Bacon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7" w:history="1">
        <w:r w:rsidRPr="00D310F2">
          <w:rPr>
            <w:rStyle w:val="Hyperlink"/>
            <w:noProof/>
          </w:rPr>
          <w:t>3.14.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Jezgro m</w:t>
        </w:r>
        <w:r w:rsidRPr="00D310F2">
          <w:rPr>
            <w:rStyle w:val="Hyperlink"/>
            <w:noProof/>
            <w:lang w:val="sr-Latn-ME"/>
          </w:rPr>
          <w:t>reže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8" w:history="1">
        <w:r w:rsidRPr="00D310F2">
          <w:rPr>
            <w:rStyle w:val="Hyperlink"/>
            <w:noProof/>
          </w:rPr>
          <w:t>3.15.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Najpopularniji žanrovi i njihova međupovezanost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399" w:history="1">
        <w:r w:rsidRPr="00D310F2">
          <w:rPr>
            <w:rStyle w:val="Hyperlink"/>
            <w:noProof/>
          </w:rPr>
          <w:t>3.16.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Uticaj filma na dalje performanse glumca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400" w:history="1">
        <w:r w:rsidRPr="00D310F2">
          <w:rPr>
            <w:rStyle w:val="Hyperlink"/>
            <w:noProof/>
          </w:rPr>
          <w:t>3.17.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Uticaj zarade na svojstva mreže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401" w:history="1">
        <w:r w:rsidRPr="00D310F2">
          <w:rPr>
            <w:rStyle w:val="Hyperlink"/>
            <w:noProof/>
          </w:rPr>
          <w:t>3.18.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Najproduktivniji režiser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402" w:history="1">
        <w:r w:rsidRPr="00D310F2">
          <w:rPr>
            <w:rStyle w:val="Hyperlink"/>
            <w:noProof/>
          </w:rPr>
          <w:t>3.19.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Omiljeni glumci pojedinih režisera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687403" w:history="1">
        <w:r w:rsidRPr="00D310F2">
          <w:rPr>
            <w:rStyle w:val="Hyperlink"/>
            <w:noProof/>
          </w:rPr>
          <w:t>3.20.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Filmska produkcija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C64B1" w:rsidRDefault="00CC64B1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687404" w:history="1">
        <w:r w:rsidRPr="00D310F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D310F2">
          <w:rPr>
            <w:rStyle w:val="Hyperlink"/>
            <w:noProof/>
          </w:rPr>
          <w:t>Zakljucak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48D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06BB2" w:rsidRDefault="00686DDC" w:rsidP="002079CF">
      <w:pPr>
        <w:pStyle w:val="TOC3"/>
        <w:tabs>
          <w:tab w:val="left" w:pos="1440"/>
          <w:tab w:val="right" w:leader="dot" w:pos="9628"/>
        </w:tabs>
      </w:pPr>
      <w:r>
        <w:fldChar w:fldCharType="end"/>
      </w:r>
    </w:p>
    <w:p w:rsidR="00F06BB2" w:rsidRDefault="00073DF3" w:rsidP="00E7161C">
      <w:pPr>
        <w:pStyle w:val="Inivonaslova-Poglavlje"/>
      </w:pPr>
      <w:bookmarkStart w:id="2" w:name="_Toc254342941"/>
      <w:bookmarkStart w:id="3" w:name="_Toc687381"/>
      <w:r>
        <w:lastRenderedPageBreak/>
        <w:t>Uvod</w:t>
      </w:r>
      <w:bookmarkEnd w:id="3"/>
    </w:p>
    <w:p w:rsidR="00B03714" w:rsidRDefault="009953D1" w:rsidP="009953D1">
      <w:pPr>
        <w:pStyle w:val="Osnovnitekst"/>
      </w:pPr>
      <w:r w:rsidRPr="009953D1">
        <w:t xml:space="preserve">Cilj projektnog zadatka na predmetu Analiza socijalnih mreža je praktična primena stečenog teorijskog znanja iz predmeta na primeru jednog konkretnog istraživačkog problema. Kroz zadati istraživački problem, </w:t>
      </w:r>
      <w:r>
        <w:t xml:space="preserve">treba </w:t>
      </w:r>
      <w:r w:rsidRPr="009953D1">
        <w:t>da</w:t>
      </w:r>
      <w:r>
        <w:t xml:space="preserve"> se</w:t>
      </w:r>
      <w:r w:rsidRPr="009953D1">
        <w:t xml:space="preserve"> izvrš</w:t>
      </w:r>
      <w:r>
        <w:t>i</w:t>
      </w:r>
      <w:r w:rsidRPr="009953D1">
        <w:t xml:space="preserve"> prikupljanje, </w:t>
      </w:r>
      <w:r>
        <w:t>obrada</w:t>
      </w:r>
      <w:r w:rsidRPr="009953D1">
        <w:t xml:space="preserve"> i </w:t>
      </w:r>
      <w:r>
        <w:t>preliminarna</w:t>
      </w:r>
      <w:r w:rsidRPr="009953D1">
        <w:t xml:space="preserve"> </w:t>
      </w:r>
      <w:r>
        <w:t>analiza</w:t>
      </w:r>
      <w:r w:rsidRPr="009953D1">
        <w:t xml:space="preserve"> primarnog (sirovog) skupa podataka, izdvoje </w:t>
      </w:r>
      <w:r w:rsidR="00B03714">
        <w:t>neophodni</w:t>
      </w:r>
      <w:r w:rsidRPr="009953D1">
        <w:t xml:space="preserve"> </w:t>
      </w:r>
      <w:r w:rsidR="00B03714">
        <w:t>podaci</w:t>
      </w:r>
      <w:r w:rsidRPr="009953D1">
        <w:t xml:space="preserve"> i </w:t>
      </w:r>
      <w:r w:rsidR="00B03714">
        <w:t>modelira</w:t>
      </w:r>
      <w:r w:rsidRPr="009953D1">
        <w:t xml:space="preserve"> problem mrežom odgovarajućeg tipa.</w:t>
      </w:r>
      <w:r w:rsidR="00B03714">
        <w:t xml:space="preserve"> </w:t>
      </w:r>
    </w:p>
    <w:p w:rsidR="00B03714" w:rsidRDefault="00B03714" w:rsidP="009D4542">
      <w:pPr>
        <w:pStyle w:val="Osnovnitekst"/>
      </w:pPr>
      <w:r>
        <w:t xml:space="preserve">Tema projekta je analiza najpoznatijih filmova u periodu od 2006. do 2016 uz pomoc alata i tehnika za analizu socijalnih mreza. Istrazivanjem date socijalne mreze uocene su razne pravilnosti i zakonitosti koje su izlozene u radu. Glavna pitanja koja su obradjena u radu su : </w:t>
      </w:r>
    </w:p>
    <w:p w:rsidR="00B03714" w:rsidRPr="00646740" w:rsidRDefault="00B03714" w:rsidP="00B03714">
      <w:pPr>
        <w:pStyle w:val="Default"/>
        <w:spacing w:after="224"/>
        <w:rPr>
          <w:sz w:val="23"/>
          <w:szCs w:val="23"/>
          <w:lang w:val="sr-Latn-CS"/>
        </w:rPr>
      </w:pPr>
      <w:r w:rsidRPr="00646740">
        <w:rPr>
          <w:sz w:val="23"/>
          <w:szCs w:val="23"/>
          <w:lang w:val="sr-Latn-CS"/>
        </w:rPr>
        <w:t xml:space="preserve">1) </w:t>
      </w:r>
      <w:proofErr w:type="spellStart"/>
      <w:r>
        <w:rPr>
          <w:sz w:val="23"/>
          <w:szCs w:val="23"/>
        </w:rPr>
        <w:t>Ko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su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glumci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koji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su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glumili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sa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najvi</w:t>
      </w:r>
      <w:proofErr w:type="spellEnd"/>
      <w:r w:rsidRPr="00646740">
        <w:rPr>
          <w:sz w:val="23"/>
          <w:szCs w:val="23"/>
          <w:lang w:val="sr-Latn-CS"/>
        </w:rPr>
        <w:t>š</w:t>
      </w:r>
      <w:r>
        <w:rPr>
          <w:sz w:val="23"/>
          <w:szCs w:val="23"/>
        </w:rPr>
        <w:t>e</w:t>
      </w:r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drugih</w:t>
      </w:r>
      <w:proofErr w:type="spellEnd"/>
      <w:r w:rsidRPr="00646740">
        <w:rPr>
          <w:sz w:val="23"/>
          <w:szCs w:val="23"/>
          <w:lang w:val="sr-Latn-CS"/>
        </w:rPr>
        <w:t xml:space="preserve"> </w:t>
      </w:r>
      <w:proofErr w:type="spellStart"/>
      <w:r>
        <w:rPr>
          <w:sz w:val="23"/>
          <w:szCs w:val="23"/>
        </w:rPr>
        <w:t>glumaca</w:t>
      </w:r>
      <w:proofErr w:type="spellEnd"/>
      <w:r w:rsidRPr="00646740">
        <w:rPr>
          <w:sz w:val="23"/>
          <w:szCs w:val="23"/>
          <w:lang w:val="sr-Latn-CS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2) </w:t>
      </w:r>
      <w:proofErr w:type="spellStart"/>
      <w:r w:rsidRPr="00B03714">
        <w:rPr>
          <w:sz w:val="23"/>
          <w:szCs w:val="23"/>
          <w:lang w:val="de-DE"/>
        </w:rPr>
        <w:t>Koliki</w:t>
      </w:r>
      <w:proofErr w:type="spellEnd"/>
      <w:r w:rsidRPr="00B03714">
        <w:rPr>
          <w:sz w:val="23"/>
          <w:szCs w:val="23"/>
          <w:lang w:val="de-DE"/>
        </w:rPr>
        <w:t xml:space="preserve"> je </w:t>
      </w:r>
      <w:proofErr w:type="spellStart"/>
      <w:r w:rsidRPr="00B03714">
        <w:rPr>
          <w:sz w:val="23"/>
          <w:szCs w:val="23"/>
          <w:lang w:val="de-DE"/>
        </w:rPr>
        <w:t>prosečan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broj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glumaca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sa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kojima</w:t>
      </w:r>
      <w:proofErr w:type="spellEnd"/>
      <w:r w:rsidRPr="00B03714">
        <w:rPr>
          <w:sz w:val="23"/>
          <w:szCs w:val="23"/>
          <w:lang w:val="de-DE"/>
        </w:rPr>
        <w:t xml:space="preserve"> je </w:t>
      </w:r>
      <w:proofErr w:type="spellStart"/>
      <w:r w:rsidRPr="00B03714">
        <w:rPr>
          <w:sz w:val="23"/>
          <w:szCs w:val="23"/>
          <w:lang w:val="de-DE"/>
        </w:rPr>
        <w:t>jedan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glumac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igrao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3) Ko </w:t>
      </w:r>
      <w:proofErr w:type="spellStart"/>
      <w:r w:rsidRPr="00B03714">
        <w:rPr>
          <w:sz w:val="23"/>
          <w:szCs w:val="23"/>
          <w:lang w:val="de-DE"/>
        </w:rPr>
        <w:t>su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najproduktivniji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glumici</w:t>
      </w:r>
      <w:proofErr w:type="spellEnd"/>
      <w:r w:rsidRPr="00B03714">
        <w:rPr>
          <w:sz w:val="23"/>
          <w:szCs w:val="23"/>
          <w:lang w:val="de-DE"/>
        </w:rPr>
        <w:t xml:space="preserve"> i u </w:t>
      </w:r>
      <w:proofErr w:type="spellStart"/>
      <w:r w:rsidRPr="00B03714">
        <w:rPr>
          <w:sz w:val="23"/>
          <w:szCs w:val="23"/>
          <w:lang w:val="de-DE"/>
        </w:rPr>
        <w:t>kojim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žanrovima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su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najviše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igrali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4) Koje </w:t>
      </w:r>
      <w:proofErr w:type="spellStart"/>
      <w:r w:rsidRPr="00B03714">
        <w:rPr>
          <w:sz w:val="23"/>
          <w:szCs w:val="23"/>
          <w:lang w:val="de-DE"/>
        </w:rPr>
        <w:t>zajednice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glumaca</w:t>
      </w:r>
      <w:proofErr w:type="spellEnd"/>
      <w:r w:rsidRPr="00B03714">
        <w:rPr>
          <w:sz w:val="23"/>
          <w:szCs w:val="23"/>
          <w:lang w:val="de-DE"/>
        </w:rPr>
        <w:t xml:space="preserve"> se </w:t>
      </w:r>
      <w:proofErr w:type="spellStart"/>
      <w:r w:rsidRPr="00B03714">
        <w:rPr>
          <w:sz w:val="23"/>
          <w:szCs w:val="23"/>
          <w:lang w:val="de-DE"/>
        </w:rPr>
        <w:t>mogu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uočiti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prilikom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analize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mreže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5) Da li se </w:t>
      </w:r>
      <w:proofErr w:type="spellStart"/>
      <w:r w:rsidRPr="00B03714">
        <w:rPr>
          <w:sz w:val="23"/>
          <w:szCs w:val="23"/>
          <w:lang w:val="de-DE"/>
        </w:rPr>
        <w:t>glumci</w:t>
      </w:r>
      <w:proofErr w:type="spellEnd"/>
      <w:r w:rsidRPr="00B03714">
        <w:rPr>
          <w:sz w:val="23"/>
          <w:szCs w:val="23"/>
          <w:lang w:val="de-DE"/>
        </w:rPr>
        <w:t xml:space="preserve"> u </w:t>
      </w:r>
      <w:proofErr w:type="spellStart"/>
      <w:r w:rsidRPr="00B03714">
        <w:rPr>
          <w:sz w:val="23"/>
          <w:szCs w:val="23"/>
          <w:lang w:val="de-DE"/>
        </w:rPr>
        <w:t>mreži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grupišu</w:t>
      </w:r>
      <w:proofErr w:type="spellEnd"/>
      <w:r w:rsidRPr="00B03714">
        <w:rPr>
          <w:sz w:val="23"/>
          <w:szCs w:val="23"/>
          <w:lang w:val="de-DE"/>
        </w:rPr>
        <w:t xml:space="preserve"> na </w:t>
      </w:r>
      <w:proofErr w:type="spellStart"/>
      <w:r w:rsidRPr="00B03714">
        <w:rPr>
          <w:sz w:val="23"/>
          <w:szCs w:val="23"/>
          <w:lang w:val="de-DE"/>
        </w:rPr>
        <w:t>osnovu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filmskog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žanra</w:t>
      </w:r>
      <w:proofErr w:type="spellEnd"/>
      <w:r w:rsidRPr="00B03714">
        <w:rPr>
          <w:sz w:val="23"/>
          <w:szCs w:val="23"/>
          <w:lang w:val="de-DE"/>
        </w:rPr>
        <w:t xml:space="preserve"> u </w:t>
      </w:r>
      <w:proofErr w:type="spellStart"/>
      <w:r w:rsidRPr="00B03714">
        <w:rPr>
          <w:sz w:val="23"/>
          <w:szCs w:val="23"/>
          <w:lang w:val="de-DE"/>
        </w:rPr>
        <w:t>kome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najčešće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glume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6) Ko </w:t>
      </w:r>
      <w:proofErr w:type="spellStart"/>
      <w:r w:rsidRPr="00B03714">
        <w:rPr>
          <w:sz w:val="23"/>
          <w:szCs w:val="23"/>
          <w:lang w:val="de-DE"/>
        </w:rPr>
        <w:t>su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glumci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koji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povezuju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različite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zajednice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glumaca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7) </w:t>
      </w:r>
      <w:proofErr w:type="spellStart"/>
      <w:r>
        <w:rPr>
          <w:sz w:val="23"/>
          <w:szCs w:val="23"/>
        </w:rPr>
        <w:t>Kolika</w:t>
      </w:r>
      <w:proofErr w:type="spellEnd"/>
      <w:r>
        <w:rPr>
          <w:sz w:val="23"/>
          <w:szCs w:val="23"/>
        </w:rPr>
        <w:t xml:space="preserve"> je </w:t>
      </w:r>
      <w:proofErr w:type="spellStart"/>
      <w:r>
        <w:rPr>
          <w:sz w:val="23"/>
          <w:szCs w:val="23"/>
        </w:rPr>
        <w:t>gustina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mreže</w:t>
      </w:r>
      <w:proofErr w:type="spellEnd"/>
      <w:r>
        <w:rPr>
          <w:sz w:val="23"/>
          <w:szCs w:val="23"/>
        </w:rPr>
        <w:t xml:space="preserve">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8) U </w:t>
      </w:r>
      <w:proofErr w:type="spellStart"/>
      <w:r>
        <w:rPr>
          <w:sz w:val="23"/>
          <w:szCs w:val="23"/>
        </w:rPr>
        <w:t>kojoj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meri</w:t>
      </w:r>
      <w:proofErr w:type="spellEnd"/>
      <w:r>
        <w:rPr>
          <w:sz w:val="23"/>
          <w:szCs w:val="23"/>
        </w:rPr>
        <w:t xml:space="preserve"> je </w:t>
      </w:r>
      <w:proofErr w:type="spellStart"/>
      <w:r>
        <w:rPr>
          <w:sz w:val="23"/>
          <w:szCs w:val="23"/>
        </w:rPr>
        <w:t>mreža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povezana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centralizovana</w:t>
      </w:r>
      <w:proofErr w:type="spellEnd"/>
      <w:r>
        <w:rPr>
          <w:sz w:val="23"/>
          <w:szCs w:val="23"/>
        </w:rPr>
        <w:t xml:space="preserve">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9) </w:t>
      </w:r>
      <w:proofErr w:type="spellStart"/>
      <w:r>
        <w:rPr>
          <w:sz w:val="23"/>
          <w:szCs w:val="23"/>
        </w:rPr>
        <w:t>Kolike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prosečne</w:t>
      </w:r>
      <w:proofErr w:type="spellEnd"/>
      <w:r>
        <w:rPr>
          <w:sz w:val="23"/>
          <w:szCs w:val="23"/>
        </w:rPr>
        <w:t xml:space="preserve"> distance u </w:t>
      </w:r>
      <w:proofErr w:type="spellStart"/>
      <w:r>
        <w:rPr>
          <w:sz w:val="23"/>
          <w:szCs w:val="23"/>
        </w:rPr>
        <w:t>okviru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mreže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dijametar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mreže</w:t>
      </w:r>
      <w:proofErr w:type="spellEnd"/>
      <w:r>
        <w:rPr>
          <w:sz w:val="23"/>
          <w:szCs w:val="23"/>
        </w:rPr>
        <w:t xml:space="preserve">? </w:t>
      </w:r>
    </w:p>
    <w:p w:rsidR="00B03714" w:rsidRDefault="00B03714" w:rsidP="00B03714">
      <w:pPr>
        <w:pStyle w:val="Default"/>
        <w:spacing w:after="224"/>
        <w:rPr>
          <w:sz w:val="23"/>
          <w:szCs w:val="23"/>
        </w:rPr>
      </w:pPr>
      <w:r>
        <w:rPr>
          <w:sz w:val="23"/>
          <w:szCs w:val="23"/>
        </w:rPr>
        <w:t xml:space="preserve">10) </w:t>
      </w:r>
      <w:proofErr w:type="spellStart"/>
      <w:r>
        <w:rPr>
          <w:sz w:val="23"/>
          <w:szCs w:val="23"/>
        </w:rPr>
        <w:t>Koliki</w:t>
      </w:r>
      <w:proofErr w:type="spellEnd"/>
      <w:r>
        <w:rPr>
          <w:sz w:val="23"/>
          <w:szCs w:val="23"/>
        </w:rPr>
        <w:t xml:space="preserve"> je </w:t>
      </w:r>
      <w:proofErr w:type="spellStart"/>
      <w:r>
        <w:rPr>
          <w:sz w:val="23"/>
          <w:szCs w:val="23"/>
        </w:rPr>
        <w:t>koeficijent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klasterizacije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mreže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njenih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čvorova</w:t>
      </w:r>
      <w:proofErr w:type="spellEnd"/>
      <w:r>
        <w:rPr>
          <w:sz w:val="23"/>
          <w:szCs w:val="23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11) </w:t>
      </w:r>
      <w:proofErr w:type="spellStart"/>
      <w:r w:rsidRPr="00B03714">
        <w:rPr>
          <w:sz w:val="23"/>
          <w:szCs w:val="23"/>
          <w:lang w:val="de-DE"/>
        </w:rPr>
        <w:t>Kakva</w:t>
      </w:r>
      <w:proofErr w:type="spellEnd"/>
      <w:r w:rsidRPr="00B03714">
        <w:rPr>
          <w:sz w:val="23"/>
          <w:szCs w:val="23"/>
          <w:lang w:val="de-DE"/>
        </w:rPr>
        <w:t xml:space="preserve"> je </w:t>
      </w:r>
      <w:proofErr w:type="spellStart"/>
      <w:r w:rsidRPr="00B03714">
        <w:rPr>
          <w:sz w:val="23"/>
          <w:szCs w:val="23"/>
          <w:lang w:val="de-DE"/>
        </w:rPr>
        <w:t>distribucija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čvorova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po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stepenu</w:t>
      </w:r>
      <w:proofErr w:type="spellEnd"/>
      <w:r w:rsidRPr="00B03714">
        <w:rPr>
          <w:sz w:val="23"/>
          <w:szCs w:val="23"/>
          <w:lang w:val="de-DE"/>
        </w:rPr>
        <w:t xml:space="preserve"> i da li </w:t>
      </w:r>
      <w:proofErr w:type="spellStart"/>
      <w:r w:rsidRPr="00B03714">
        <w:rPr>
          <w:sz w:val="23"/>
          <w:szCs w:val="23"/>
          <w:lang w:val="de-DE"/>
        </w:rPr>
        <w:t>prati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neku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zakonomernost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12) Da li </w:t>
      </w:r>
      <w:proofErr w:type="spellStart"/>
      <w:r w:rsidRPr="00B03714">
        <w:rPr>
          <w:sz w:val="23"/>
          <w:szCs w:val="23"/>
          <w:lang w:val="de-DE"/>
        </w:rPr>
        <w:t>mreža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iskazuje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osobine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malog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sveta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13) </w:t>
      </w:r>
      <w:proofErr w:type="spellStart"/>
      <w:r w:rsidRPr="00B03714">
        <w:rPr>
          <w:sz w:val="23"/>
          <w:szCs w:val="23"/>
          <w:lang w:val="de-DE"/>
        </w:rPr>
        <w:t>Kolika</w:t>
      </w:r>
      <w:proofErr w:type="spellEnd"/>
      <w:r w:rsidRPr="00B03714">
        <w:rPr>
          <w:sz w:val="23"/>
          <w:szCs w:val="23"/>
          <w:lang w:val="de-DE"/>
        </w:rPr>
        <w:t xml:space="preserve"> je </w:t>
      </w:r>
      <w:proofErr w:type="spellStart"/>
      <w:r w:rsidRPr="00B03714">
        <w:rPr>
          <w:sz w:val="23"/>
          <w:szCs w:val="23"/>
          <w:lang w:val="de-DE"/>
        </w:rPr>
        <w:t>prosečna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udaljenost</w:t>
      </w:r>
      <w:proofErr w:type="spellEnd"/>
      <w:r w:rsidRPr="00B03714">
        <w:rPr>
          <w:sz w:val="23"/>
          <w:szCs w:val="23"/>
          <w:lang w:val="de-DE"/>
        </w:rPr>
        <w:t xml:space="preserve">, a </w:t>
      </w:r>
      <w:proofErr w:type="spellStart"/>
      <w:r w:rsidRPr="00B03714">
        <w:rPr>
          <w:sz w:val="23"/>
          <w:szCs w:val="23"/>
          <w:lang w:val="de-DE"/>
        </w:rPr>
        <w:t>kolika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maksimalna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udaljenost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nekog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glumca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od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Kevina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Bejkona</w:t>
      </w:r>
      <w:proofErr w:type="spellEnd"/>
      <w:r w:rsidRPr="00B03714">
        <w:rPr>
          <w:sz w:val="23"/>
          <w:szCs w:val="23"/>
          <w:lang w:val="de-DE"/>
        </w:rPr>
        <w:t xml:space="preserve"> (</w:t>
      </w:r>
      <w:r w:rsidRPr="00B03714">
        <w:rPr>
          <w:i/>
          <w:iCs/>
          <w:sz w:val="23"/>
          <w:szCs w:val="23"/>
          <w:lang w:val="de-DE"/>
        </w:rPr>
        <w:t>Kevin Bacon</w:t>
      </w:r>
      <w:r w:rsidRPr="00B03714">
        <w:rPr>
          <w:sz w:val="23"/>
          <w:szCs w:val="23"/>
          <w:lang w:val="de-DE"/>
        </w:rPr>
        <w:t xml:space="preserve">)?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14) Koji </w:t>
      </w:r>
      <w:proofErr w:type="spellStart"/>
      <w:r w:rsidRPr="00B03714">
        <w:rPr>
          <w:sz w:val="23"/>
          <w:szCs w:val="23"/>
          <w:lang w:val="de-DE"/>
        </w:rPr>
        <w:t>glumci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predstavljaju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jezgro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mreže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15) Koji </w:t>
      </w:r>
      <w:proofErr w:type="spellStart"/>
      <w:r w:rsidRPr="00B03714">
        <w:rPr>
          <w:sz w:val="23"/>
          <w:szCs w:val="23"/>
          <w:lang w:val="de-DE"/>
        </w:rPr>
        <w:t>filmski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žanrovi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su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najpopularniji</w:t>
      </w:r>
      <w:proofErr w:type="spellEnd"/>
      <w:r w:rsidRPr="00B03714">
        <w:rPr>
          <w:sz w:val="23"/>
          <w:szCs w:val="23"/>
          <w:lang w:val="de-DE"/>
        </w:rPr>
        <w:t xml:space="preserve">? U </w:t>
      </w:r>
      <w:proofErr w:type="spellStart"/>
      <w:r w:rsidRPr="00B03714">
        <w:rPr>
          <w:sz w:val="23"/>
          <w:szCs w:val="23"/>
          <w:lang w:val="de-DE"/>
        </w:rPr>
        <w:t>kojim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kombinacijama</w:t>
      </w:r>
      <w:proofErr w:type="spellEnd"/>
      <w:r w:rsidRPr="00B03714">
        <w:rPr>
          <w:sz w:val="23"/>
          <w:szCs w:val="23"/>
          <w:lang w:val="de-DE"/>
        </w:rPr>
        <w:t xml:space="preserve"> se </w:t>
      </w:r>
      <w:proofErr w:type="spellStart"/>
      <w:r w:rsidRPr="00B03714">
        <w:rPr>
          <w:sz w:val="23"/>
          <w:szCs w:val="23"/>
          <w:lang w:val="de-DE"/>
        </w:rPr>
        <w:t>najčešće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javljaju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lastRenderedPageBreak/>
        <w:t xml:space="preserve">16) Koji </w:t>
      </w:r>
      <w:proofErr w:type="spellStart"/>
      <w:r w:rsidRPr="00B03714">
        <w:rPr>
          <w:sz w:val="23"/>
          <w:szCs w:val="23"/>
          <w:lang w:val="de-DE"/>
        </w:rPr>
        <w:t>filmovi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su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najviše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uticali</w:t>
      </w:r>
      <w:proofErr w:type="spellEnd"/>
      <w:r w:rsidRPr="00B03714">
        <w:rPr>
          <w:sz w:val="23"/>
          <w:szCs w:val="23"/>
          <w:lang w:val="de-DE"/>
        </w:rPr>
        <w:t xml:space="preserve"> da </w:t>
      </w:r>
      <w:proofErr w:type="spellStart"/>
      <w:r w:rsidRPr="00B03714">
        <w:rPr>
          <w:sz w:val="23"/>
          <w:szCs w:val="23"/>
          <w:lang w:val="de-DE"/>
        </w:rPr>
        <w:t>njihovi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glumci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igraju</w:t>
      </w:r>
      <w:proofErr w:type="spellEnd"/>
      <w:r w:rsidRPr="00B03714">
        <w:rPr>
          <w:sz w:val="23"/>
          <w:szCs w:val="23"/>
          <w:lang w:val="de-DE"/>
        </w:rPr>
        <w:t xml:space="preserve"> u </w:t>
      </w:r>
      <w:proofErr w:type="spellStart"/>
      <w:r w:rsidRPr="00B03714">
        <w:rPr>
          <w:sz w:val="23"/>
          <w:szCs w:val="23"/>
          <w:lang w:val="de-DE"/>
        </w:rPr>
        <w:t>kasnijim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filmovima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17) </w:t>
      </w:r>
      <w:proofErr w:type="spellStart"/>
      <w:r w:rsidRPr="00B03714">
        <w:rPr>
          <w:sz w:val="23"/>
          <w:szCs w:val="23"/>
          <w:lang w:val="de-DE"/>
        </w:rPr>
        <w:t>Kako</w:t>
      </w:r>
      <w:proofErr w:type="spellEnd"/>
      <w:r w:rsidRPr="00B03714">
        <w:rPr>
          <w:sz w:val="23"/>
          <w:szCs w:val="23"/>
          <w:lang w:val="de-DE"/>
        </w:rPr>
        <w:t xml:space="preserve"> se </w:t>
      </w:r>
      <w:proofErr w:type="spellStart"/>
      <w:r w:rsidRPr="00B03714">
        <w:rPr>
          <w:sz w:val="23"/>
          <w:szCs w:val="23"/>
          <w:lang w:val="de-DE"/>
        </w:rPr>
        <w:t>svojstva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mreže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menjaju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ukoliko</w:t>
      </w:r>
      <w:proofErr w:type="spellEnd"/>
      <w:r w:rsidRPr="00B03714">
        <w:rPr>
          <w:sz w:val="23"/>
          <w:szCs w:val="23"/>
          <w:lang w:val="de-DE"/>
        </w:rPr>
        <w:t xml:space="preserve"> se </w:t>
      </w:r>
      <w:proofErr w:type="spellStart"/>
      <w:r w:rsidRPr="00B03714">
        <w:rPr>
          <w:sz w:val="23"/>
          <w:szCs w:val="23"/>
          <w:lang w:val="de-DE"/>
        </w:rPr>
        <w:t>pre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formiranja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filmovi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filtriraju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po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zaradi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18) Koji </w:t>
      </w:r>
      <w:proofErr w:type="spellStart"/>
      <w:r w:rsidRPr="00B03714">
        <w:rPr>
          <w:sz w:val="23"/>
          <w:szCs w:val="23"/>
          <w:lang w:val="de-DE"/>
        </w:rPr>
        <w:t>režiser</w:t>
      </w:r>
      <w:proofErr w:type="spellEnd"/>
      <w:r w:rsidRPr="00B03714">
        <w:rPr>
          <w:sz w:val="23"/>
          <w:szCs w:val="23"/>
          <w:lang w:val="de-DE"/>
        </w:rPr>
        <w:t xml:space="preserve"> je </w:t>
      </w:r>
      <w:proofErr w:type="spellStart"/>
      <w:r w:rsidRPr="00B03714">
        <w:rPr>
          <w:sz w:val="23"/>
          <w:szCs w:val="23"/>
          <w:lang w:val="de-DE"/>
        </w:rPr>
        <w:t>režirao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najveći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broj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filmova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spacing w:after="224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19) Da li </w:t>
      </w:r>
      <w:proofErr w:type="spellStart"/>
      <w:r w:rsidRPr="00B03714">
        <w:rPr>
          <w:sz w:val="23"/>
          <w:szCs w:val="23"/>
          <w:lang w:val="de-DE"/>
        </w:rPr>
        <w:t>režiseri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imaju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omiljene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glumce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koje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često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angažuju</w:t>
      </w:r>
      <w:proofErr w:type="spellEnd"/>
      <w:r w:rsidRPr="00B03714">
        <w:rPr>
          <w:sz w:val="23"/>
          <w:szCs w:val="23"/>
          <w:lang w:val="de-DE"/>
        </w:rPr>
        <w:t xml:space="preserve"> u </w:t>
      </w:r>
      <w:proofErr w:type="spellStart"/>
      <w:r w:rsidRPr="00B03714">
        <w:rPr>
          <w:sz w:val="23"/>
          <w:szCs w:val="23"/>
          <w:lang w:val="de-DE"/>
        </w:rPr>
        <w:t>svojim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filmovima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B03714">
      <w:pPr>
        <w:pStyle w:val="Default"/>
        <w:rPr>
          <w:sz w:val="23"/>
          <w:szCs w:val="23"/>
          <w:lang w:val="de-DE"/>
        </w:rPr>
      </w:pPr>
      <w:r w:rsidRPr="00B03714">
        <w:rPr>
          <w:sz w:val="23"/>
          <w:szCs w:val="23"/>
          <w:lang w:val="de-DE"/>
        </w:rPr>
        <w:t xml:space="preserve">20) Koje </w:t>
      </w:r>
      <w:proofErr w:type="spellStart"/>
      <w:r w:rsidRPr="00B03714">
        <w:rPr>
          <w:sz w:val="23"/>
          <w:szCs w:val="23"/>
          <w:lang w:val="de-DE"/>
        </w:rPr>
        <w:t>godine</w:t>
      </w:r>
      <w:proofErr w:type="spellEnd"/>
      <w:r w:rsidRPr="00B03714">
        <w:rPr>
          <w:sz w:val="23"/>
          <w:szCs w:val="23"/>
          <w:lang w:val="de-DE"/>
        </w:rPr>
        <w:t xml:space="preserve"> je </w:t>
      </w:r>
      <w:proofErr w:type="spellStart"/>
      <w:r w:rsidRPr="00B03714">
        <w:rPr>
          <w:sz w:val="23"/>
          <w:szCs w:val="23"/>
          <w:lang w:val="de-DE"/>
        </w:rPr>
        <w:t>filmska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produkcija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bila</w:t>
      </w:r>
      <w:proofErr w:type="spellEnd"/>
      <w:r w:rsidRPr="00B03714">
        <w:rPr>
          <w:sz w:val="23"/>
          <w:szCs w:val="23"/>
          <w:lang w:val="de-DE"/>
        </w:rPr>
        <w:t xml:space="preserve"> </w:t>
      </w:r>
      <w:proofErr w:type="spellStart"/>
      <w:r w:rsidRPr="00B03714">
        <w:rPr>
          <w:sz w:val="23"/>
          <w:szCs w:val="23"/>
          <w:lang w:val="de-DE"/>
        </w:rPr>
        <w:t>najveća</w:t>
      </w:r>
      <w:proofErr w:type="spellEnd"/>
      <w:r w:rsidRPr="00B03714">
        <w:rPr>
          <w:sz w:val="23"/>
          <w:szCs w:val="23"/>
          <w:lang w:val="de-DE"/>
        </w:rPr>
        <w:t xml:space="preserve">? </w:t>
      </w:r>
    </w:p>
    <w:p w:rsidR="00B03714" w:rsidRPr="00B03714" w:rsidRDefault="00B03714" w:rsidP="009953D1">
      <w:pPr>
        <w:pStyle w:val="Osnovnitekst"/>
        <w:rPr>
          <w:lang w:val="de-DE"/>
        </w:rPr>
      </w:pPr>
    </w:p>
    <w:p w:rsidR="009953D1" w:rsidRPr="009953D1" w:rsidRDefault="009953D1" w:rsidP="009953D1">
      <w:pPr>
        <w:pStyle w:val="Osnovnitekst"/>
      </w:pPr>
    </w:p>
    <w:p w:rsidR="00F06BB2" w:rsidRDefault="005326B7" w:rsidP="00A4025B">
      <w:pPr>
        <w:pStyle w:val="Inivonaslova-Poglavlje"/>
      </w:pPr>
      <w:bookmarkStart w:id="4" w:name="_Toc687382"/>
      <w:r>
        <w:lastRenderedPageBreak/>
        <w:t xml:space="preserve">Priprema podataka za </w:t>
      </w:r>
      <w:r w:rsidR="00073DF3">
        <w:t>analizu</w:t>
      </w:r>
      <w:bookmarkEnd w:id="4"/>
    </w:p>
    <w:p w:rsidR="00EC1866" w:rsidRDefault="00C92A60" w:rsidP="00F04BF6">
      <w:pPr>
        <w:pStyle w:val="Osnovnitekst"/>
      </w:pPr>
      <w:r>
        <w:t>Da bi se izvrsila bilo kakva analiza socijalne mreze, prvo se mora krenuti od podataka tj. uzorka. Podaci koji su korisceni u ovoj analizi su podaci o 1000 najpopularnijih filmova iz IMDb baze u periodu od 2006. do 2016. godine. Podaci za analizu (primarni skup podataka) su preuzeti u vidu odgovarajuće Comma Separated Value (CSV) datoteke IMDB-Movie-Data.csv koja se nalazi u arhivi koja je dostupna na Kaggle stranici (https://www.kaggle.com/PromptCloudHQ/imdb-data).</w:t>
      </w:r>
    </w:p>
    <w:p w:rsidR="00C92A60" w:rsidRDefault="00C92A60" w:rsidP="00F04BF6">
      <w:pPr>
        <w:pStyle w:val="Osnovnitekst"/>
      </w:pPr>
      <w:r>
        <w:t>Primarni skup podataka</w:t>
      </w:r>
      <w:r w:rsidR="00FC494C">
        <w:t xml:space="preserve"> (eng. </w:t>
      </w:r>
      <w:r w:rsidR="00FC494C" w:rsidRPr="00FC494C">
        <w:rPr>
          <w:i/>
        </w:rPr>
        <w:t>primary dataset</w:t>
      </w:r>
      <w:r w:rsidR="00FC494C">
        <w:t>)</w:t>
      </w:r>
      <w:r>
        <w:t xml:space="preserve"> je dobijen upitom u odgovarajuću IMDb bazu kroz API koji je javno dostupan. Podaci su u određenoj meri prečišćeni, ali određeni podaci mogu biti nepotpuni ili nisu javno</w:t>
      </w:r>
      <w:r w:rsidR="00FC494C">
        <w:t xml:space="preserve"> dostupni za sve filmove. Podaci</w:t>
      </w:r>
      <w:r>
        <w:t xml:space="preserve"> se sastoje od sledećih jedanaest kolona: </w:t>
      </w:r>
    </w:p>
    <w:p w:rsidR="00C92A60" w:rsidRDefault="00C92A60" w:rsidP="00F04BF6">
      <w:pPr>
        <w:pStyle w:val="Osnovnitekst"/>
      </w:pPr>
      <w:r>
        <w:t>• Rank – rang filma u skupu podataka</w:t>
      </w:r>
    </w:p>
    <w:p w:rsidR="00C92A60" w:rsidRDefault="00C92A60" w:rsidP="00F04BF6">
      <w:pPr>
        <w:pStyle w:val="Osnovnitekst"/>
      </w:pPr>
      <w:r>
        <w:t xml:space="preserve"> • Title – naslov filma </w:t>
      </w:r>
    </w:p>
    <w:p w:rsidR="00C92A60" w:rsidRDefault="00C92A60" w:rsidP="00F04BF6">
      <w:pPr>
        <w:pStyle w:val="Osnovnitekst"/>
      </w:pPr>
      <w:r>
        <w:t xml:space="preserve">• Genre – lista žanrova kojima film pripada, odvojena zarezima </w:t>
      </w:r>
    </w:p>
    <w:p w:rsidR="00C92A60" w:rsidRDefault="00C92A60" w:rsidP="00F04BF6">
      <w:pPr>
        <w:pStyle w:val="Osnovnitekst"/>
      </w:pPr>
      <w:r>
        <w:t xml:space="preserve">• Description – kratak opis filma u jednoj rečenici </w:t>
      </w:r>
    </w:p>
    <w:p w:rsidR="00C92A60" w:rsidRDefault="00C92A60" w:rsidP="00F04BF6">
      <w:pPr>
        <w:pStyle w:val="Osnovnitekst"/>
      </w:pPr>
      <w:r>
        <w:t xml:space="preserve">• Director – ime režisera filma </w:t>
      </w:r>
    </w:p>
    <w:p w:rsidR="00C92A60" w:rsidRDefault="00C92A60" w:rsidP="00F04BF6">
      <w:pPr>
        <w:pStyle w:val="Osnovnitekst"/>
      </w:pPr>
      <w:r>
        <w:t>• Actors – lista glavnih glumaca filma, odvojena zarezima</w:t>
      </w:r>
    </w:p>
    <w:p w:rsidR="00C92A60" w:rsidRDefault="00C92A60" w:rsidP="00F04BF6">
      <w:pPr>
        <w:pStyle w:val="Osnovnitekst"/>
      </w:pPr>
      <w:r>
        <w:t xml:space="preserve"> • Year – godina izdavanja filma </w:t>
      </w:r>
    </w:p>
    <w:p w:rsidR="00C92A60" w:rsidRDefault="00C92A60" w:rsidP="00F04BF6">
      <w:pPr>
        <w:pStyle w:val="Osnovnitekst"/>
      </w:pPr>
      <w:r>
        <w:t xml:space="preserve">• Runtime – trajanje filma u minutima </w:t>
      </w:r>
    </w:p>
    <w:p w:rsidR="00C92A60" w:rsidRDefault="00C92A60" w:rsidP="00F04BF6">
      <w:pPr>
        <w:pStyle w:val="Osnovnitekst"/>
      </w:pPr>
      <w:r>
        <w:t>• Rating – ocena filma od strane korisnika u opsegu od 0 do 10</w:t>
      </w:r>
    </w:p>
    <w:p w:rsidR="00C92A60" w:rsidRDefault="00C92A60" w:rsidP="00F04BF6">
      <w:pPr>
        <w:pStyle w:val="Osnovnitekst"/>
      </w:pPr>
      <w:r>
        <w:t xml:space="preserve"> • Votes – broj korisničkih glasova </w:t>
      </w:r>
    </w:p>
    <w:p w:rsidR="00C92A60" w:rsidRDefault="00C92A60" w:rsidP="00F04BF6">
      <w:pPr>
        <w:pStyle w:val="Osnovnitekst"/>
      </w:pPr>
      <w:r>
        <w:t xml:space="preserve">• Revenue – zarada filma u milionima dolara 5 </w:t>
      </w:r>
    </w:p>
    <w:p w:rsidR="00C92A60" w:rsidRDefault="00C92A60" w:rsidP="00C92A60">
      <w:pPr>
        <w:pStyle w:val="Osnovnitekst"/>
        <w:ind w:left="675" w:firstLine="0"/>
      </w:pPr>
      <w:r>
        <w:t>• Metascore – agregirani prosek ocena kritike. Vrednosti su u opsegu od 0 do 100, a više vrednosti predstavljaju pozitivne ocene.</w:t>
      </w:r>
      <w:r w:rsidRPr="00C92A60">
        <w:t xml:space="preserve"> </w:t>
      </w:r>
    </w:p>
    <w:p w:rsidR="00B62D9C" w:rsidRPr="00607A18" w:rsidRDefault="00C92A60" w:rsidP="00C92A60">
      <w:pPr>
        <w:pStyle w:val="Osnovnitekst"/>
        <w:ind w:left="432" w:firstLine="243"/>
      </w:pPr>
      <w:r>
        <w:t xml:space="preserve">Na osnovu primarnog skupa podataka formiran je sekundarni skup podataka (eng. secondary dataset) koji predstavlja prečišćenu verziju podataka za analizu. </w:t>
      </w:r>
      <w:r w:rsidR="00FC494C">
        <w:t xml:space="preserve">Iz sekundarnog skupa su </w:t>
      </w:r>
      <w:r w:rsidR="00FC494C">
        <w:lastRenderedPageBreak/>
        <w:t>pomocu skripti pisanih u programskom jeziku javascript napravljeni novi podskupovi tj. pregledi podataka u pogodnom formatu za analizu u Gephi alatu. Novoformirani pregledi sadrze potrebne entitete i veze izmedju tih entiteta,  koji su dalje analizirani i vizuelizovani pomocu Gephi alata.</w:t>
      </w:r>
    </w:p>
    <w:p w:rsidR="006D1C20" w:rsidRDefault="00073DF3" w:rsidP="006D1C20">
      <w:pPr>
        <w:pStyle w:val="Inivonaslova-Poglavlje"/>
      </w:pPr>
      <w:bookmarkStart w:id="5" w:name="_Toc687383"/>
      <w:r>
        <w:lastRenderedPageBreak/>
        <w:t>Analiza</w:t>
      </w:r>
      <w:bookmarkEnd w:id="5"/>
    </w:p>
    <w:p w:rsidR="00B62D9C" w:rsidRDefault="00B62D9C" w:rsidP="00B62D9C">
      <w:pPr>
        <w:pStyle w:val="Osnovnitekst"/>
      </w:pPr>
      <w:r>
        <w:t>Cvorovi ovakve mreze su su</w:t>
      </w:r>
      <w:r w:rsidR="00FC494C">
        <w:t xml:space="preserve"> glumci, zanrovi, </w:t>
      </w:r>
      <w:r>
        <w:t>filmovi</w:t>
      </w:r>
      <w:r w:rsidR="00FC494C">
        <w:t xml:space="preserve"> i reziseri</w:t>
      </w:r>
      <w:r>
        <w:t xml:space="preserve">. Veze izmedju cvorova se razlikuju u zavisnosti od potreba analize. </w:t>
      </w:r>
    </w:p>
    <w:p w:rsidR="001E1639" w:rsidRDefault="001E1639" w:rsidP="001E1639">
      <w:pPr>
        <w:pStyle w:val="IInivonaslova-Potpoglavlje"/>
      </w:pPr>
      <w:bookmarkStart w:id="6" w:name="_Toc687384"/>
      <w:r>
        <w:t>Glumci sa najviše kolega</w:t>
      </w:r>
      <w:bookmarkEnd w:id="6"/>
    </w:p>
    <w:p w:rsidR="00672A1A" w:rsidRDefault="00B62D9C" w:rsidP="00672A1A">
      <w:pPr>
        <w:pStyle w:val="Osnovnitekst"/>
      </w:pPr>
      <w:r>
        <w:t>Da bi odgovorili na pitanje koji su glumci glumili sa najvise drugih glumaca, potrebno je da napravimo dva</w:t>
      </w:r>
      <w:r w:rsidR="000E0D1E">
        <w:t xml:space="preserve"> nova</w:t>
      </w:r>
      <w:r>
        <w:t xml:space="preserve"> </w:t>
      </w:r>
      <w:r w:rsidR="000E0D1E">
        <w:t>skupa iz sekundarnog skupa podataka, prvi je lista svih glumaca koji se pojavljuju u sekundarnom skupu, a drugi je veza izmedju svih glumaca koji su glumili zajedno u nekom filmu</w:t>
      </w:r>
      <w:r w:rsidR="00126678">
        <w:t xml:space="preserve"> (u daljem tekstu Glumac-glumac mreza)</w:t>
      </w:r>
      <w:r w:rsidR="000E0D1E">
        <w:t xml:space="preserve">. Analizom takve mreze dolazimo do rezultata da je najveci broj glumaca s kojim je jedan glumac glumio </w:t>
      </w:r>
      <w:r w:rsidR="009D4542">
        <w:t>42</w:t>
      </w:r>
      <w:r w:rsidR="000E0D1E">
        <w:t xml:space="preserve"> i to je </w:t>
      </w:r>
      <w:r w:rsidR="009D4542" w:rsidRPr="000E0D1E">
        <w:rPr>
          <w:i/>
        </w:rPr>
        <w:t>Mark Walberg</w:t>
      </w:r>
      <w:r w:rsidR="00126678">
        <w:t>, sto je maksimalni stepen cvora date mreze</w:t>
      </w:r>
      <w:r w:rsidR="000E0D1E">
        <w:t xml:space="preserve">. Osim njega u vrhu se nalaze i </w:t>
      </w:r>
      <w:r w:rsidR="009D4542">
        <w:rPr>
          <w:i/>
        </w:rPr>
        <w:t>Hugh Jackman</w:t>
      </w:r>
      <w:r w:rsidR="000E0D1E">
        <w:t xml:space="preserve"> (</w:t>
      </w:r>
      <w:r w:rsidR="009D4542">
        <w:t>41</w:t>
      </w:r>
      <w:r w:rsidR="000E0D1E">
        <w:t xml:space="preserve">), kao i </w:t>
      </w:r>
      <w:r w:rsidR="000E0D1E" w:rsidRPr="000E0D1E">
        <w:rPr>
          <w:i/>
        </w:rPr>
        <w:t>Brad Pitt</w:t>
      </w:r>
      <w:r w:rsidR="000E0D1E">
        <w:t xml:space="preserve"> i </w:t>
      </w:r>
      <w:r w:rsidR="000E0D1E" w:rsidRPr="000E0D1E">
        <w:rPr>
          <w:i/>
        </w:rPr>
        <w:t>Christian Bale</w:t>
      </w:r>
      <w:r w:rsidR="000E0D1E">
        <w:t xml:space="preserve"> (</w:t>
      </w:r>
      <w:r w:rsidR="009D4542">
        <w:t>37</w:t>
      </w:r>
      <w:r w:rsidR="000E0D1E">
        <w:t>)</w:t>
      </w:r>
      <w:r w:rsidR="00134CC4">
        <w:t xml:space="preserve"> </w:t>
      </w:r>
      <w:r w:rsidR="000E0D1E">
        <w:t xml:space="preserve">. </w:t>
      </w:r>
    </w:p>
    <w:p w:rsidR="00134CC4" w:rsidRDefault="00134CC4" w:rsidP="00134CC4">
      <w:pPr>
        <w:pStyle w:val="Oznakaslik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1595C" w:rsidTr="00D1595C"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Glumac</w:t>
            </w:r>
          </w:p>
        </w:tc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Distribucija stepena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Mark Wahlberg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42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8C75AD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Hugh Jackman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41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D1595C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Christian Bale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37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Brad Pitt</w:t>
            </w:r>
          </w:p>
        </w:tc>
        <w:tc>
          <w:tcPr>
            <w:tcW w:w="4814" w:type="dxa"/>
          </w:tcPr>
          <w:p w:rsidR="00D1595C" w:rsidRDefault="008C75AD" w:rsidP="005E73E2">
            <w:pPr>
              <w:pStyle w:val="Osnovnitekst"/>
              <w:ind w:firstLine="0"/>
            </w:pPr>
            <w:r>
              <w:t>37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D1595C" w:rsidP="00D1595C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Channing Tatum</w:t>
            </w:r>
          </w:p>
        </w:tc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33</w:t>
            </w:r>
          </w:p>
        </w:tc>
      </w:tr>
      <w:tr w:rsidR="00D1595C" w:rsidTr="00D1595C">
        <w:tc>
          <w:tcPr>
            <w:tcW w:w="4814" w:type="dxa"/>
          </w:tcPr>
          <w:p w:rsidR="00D1595C" w:rsidRPr="00D1595C" w:rsidRDefault="008C75AD" w:rsidP="008C75AD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Anne Hathaway</w:t>
            </w:r>
          </w:p>
        </w:tc>
        <w:tc>
          <w:tcPr>
            <w:tcW w:w="4814" w:type="dxa"/>
          </w:tcPr>
          <w:p w:rsidR="00D1595C" w:rsidRDefault="00D1595C" w:rsidP="005E73E2">
            <w:pPr>
              <w:pStyle w:val="Osnovnitekst"/>
              <w:ind w:firstLine="0"/>
            </w:pPr>
            <w:r>
              <w:t>32</w:t>
            </w:r>
          </w:p>
        </w:tc>
      </w:tr>
    </w:tbl>
    <w:p w:rsidR="00D1595C" w:rsidRDefault="006D452A" w:rsidP="00D1595C">
      <w:pPr>
        <w:pStyle w:val="Oznakaslike"/>
      </w:pPr>
      <w:r>
        <w:t>Figura 3.1</w:t>
      </w:r>
      <w:r w:rsidR="00D1595C">
        <w:t>. Prikaz glumaca sa najvecim stepenom distribucije</w:t>
      </w:r>
    </w:p>
    <w:p w:rsidR="001A7DDE" w:rsidRPr="001A7DDE" w:rsidRDefault="001A7DDE" w:rsidP="001A7DDE">
      <w:pPr>
        <w:pStyle w:val="Osnovnitekst"/>
      </w:pPr>
    </w:p>
    <w:p w:rsidR="00944C61" w:rsidRDefault="00944C61" w:rsidP="00944C61">
      <w:pPr>
        <w:pStyle w:val="IInivonaslova-Potpoglavlje"/>
      </w:pPr>
      <w:bookmarkStart w:id="7" w:name="_Toc687385"/>
      <w:r>
        <w:lastRenderedPageBreak/>
        <w:t>Prosečan broj kolega jednog glumca</w:t>
      </w:r>
      <w:bookmarkEnd w:id="7"/>
    </w:p>
    <w:p w:rsidR="00944C61" w:rsidRDefault="00944C61" w:rsidP="00944C61">
      <w:pPr>
        <w:pStyle w:val="Osnovnitekst"/>
      </w:pPr>
      <w:r>
        <w:t>Prosečan broj kolega nekog glumca se može zaključiti putem analize stepena čvora mreže glumac-glumac. Naime, budući da stepen čvora u ovom slučaju predstavlja broj kolega koje neki glumac ima, prosečan broj kolega nekog glumca iznosi 4.27.</w:t>
      </w:r>
    </w:p>
    <w:p w:rsidR="00E9042B" w:rsidRDefault="00E9042B" w:rsidP="00944C61">
      <w:pPr>
        <w:pStyle w:val="Osnovnitekst"/>
      </w:pPr>
    </w:p>
    <w:p w:rsidR="00944C61" w:rsidRDefault="00944C61" w:rsidP="00944C61">
      <w:pPr>
        <w:pStyle w:val="IInivonaslova-Potpoglavlje"/>
      </w:pPr>
      <w:bookmarkStart w:id="8" w:name="_Toc687386"/>
      <w:r>
        <w:t>Najproduktivniji glumci</w:t>
      </w:r>
      <w:bookmarkEnd w:id="8"/>
    </w:p>
    <w:p w:rsidR="00944C61" w:rsidRPr="00BC19BD" w:rsidRDefault="00944C61" w:rsidP="00944C61">
      <w:pPr>
        <w:pStyle w:val="Osnovnitekst"/>
        <w:ind w:firstLine="432"/>
        <w:rPr>
          <w:color w:val="FF0000"/>
        </w:rPr>
      </w:pPr>
      <w:r>
        <w:t>Da bi saznali koji glumci su najproduktivniji (ucestvovali u najvecem broju filmova) treba da analiziramo nesto slozeniju mrezu. Problem je rešen pomoću bipartitne mreže koja se sastoji od dve vrste cvorova: glumaca i filmova. Veze između ove dve vrste čvorova postoje ukoliko je  neki glumac glumio u nekom filmu. Nakon formiranja ove bipartitne mreze, analizom dolazimo do rezultata da su najproduktivniji glumci u velikoj meri isti oni glumci koji su glumili sa najvecim brojem glumaca. U figuri 3.7 su prikazani rezultati an</w:t>
      </w:r>
      <w:r w:rsidR="006D452A">
        <w:t>alize najproduktivnijih gl</w:t>
      </w:r>
      <w:r w:rsidR="006D452A" w:rsidRPr="006D452A">
        <w:t>umaca</w:t>
      </w:r>
      <w:r w:rsidRPr="006D452A">
        <w:t>.</w:t>
      </w:r>
      <w:r>
        <w:rPr>
          <w:color w:val="FF0000"/>
        </w:rPr>
        <w:t xml:space="preserve"> </w:t>
      </w:r>
      <w:r>
        <w:t>Žanrovi su predstavljeni numerisanim modulima, a ti moduli su</w:t>
      </w:r>
      <w:r w:rsidR="006D452A">
        <w:t>:</w:t>
      </w:r>
    </w:p>
    <w:p w:rsidR="00944C61" w:rsidRDefault="00944C61" w:rsidP="00944C61">
      <w:pPr>
        <w:pStyle w:val="Osnovnitekst"/>
        <w:numPr>
          <w:ilvl w:val="0"/>
          <w:numId w:val="29"/>
        </w:numPr>
      </w:pPr>
      <w:r>
        <w:t>Drama-Biography-History-War</w:t>
      </w:r>
    </w:p>
    <w:p w:rsidR="00944C61" w:rsidRDefault="00944C61" w:rsidP="00944C61">
      <w:pPr>
        <w:pStyle w:val="Osnovnitekst"/>
        <w:numPr>
          <w:ilvl w:val="0"/>
          <w:numId w:val="29"/>
        </w:numPr>
      </w:pPr>
      <w:r>
        <w:t>Mystery-Thriller-Horror-Crime</w:t>
      </w:r>
    </w:p>
    <w:p w:rsidR="00E9042B" w:rsidRDefault="00944C61" w:rsidP="00E9042B">
      <w:pPr>
        <w:pStyle w:val="Osnovnitekst"/>
        <w:numPr>
          <w:ilvl w:val="0"/>
          <w:numId w:val="29"/>
        </w:numPr>
      </w:pPr>
      <w:r>
        <w:t>Action-SciFi-Fantasy-Adventure</w:t>
      </w:r>
    </w:p>
    <w:p w:rsidR="00944C61" w:rsidRPr="00E9042B" w:rsidRDefault="00944C61" w:rsidP="00E9042B">
      <w:pPr>
        <w:pStyle w:val="Osnovnitekst"/>
        <w:numPr>
          <w:ilvl w:val="0"/>
          <w:numId w:val="29"/>
        </w:numPr>
      </w:pPr>
      <w:r>
        <w:t>Romance-Music-Comedy-Family-Music-Animation</w:t>
      </w:r>
    </w:p>
    <w:p w:rsidR="00944C61" w:rsidRDefault="00944C61" w:rsidP="00944C61">
      <w:pPr>
        <w:pStyle w:val="Osnovnitekst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9"/>
        <w:gridCol w:w="2049"/>
        <w:gridCol w:w="2049"/>
      </w:tblGrid>
      <w:tr w:rsidR="00944C61" w:rsidTr="00646740">
        <w:trPr>
          <w:trHeight w:val="211"/>
          <w:jc w:val="center"/>
        </w:trPr>
        <w:tc>
          <w:tcPr>
            <w:tcW w:w="2049" w:type="dxa"/>
          </w:tcPr>
          <w:p w:rsidR="00944C61" w:rsidRPr="007324D7" w:rsidRDefault="00944C61" w:rsidP="00646740">
            <w:pPr>
              <w:pStyle w:val="Osnovnitekst"/>
              <w:ind w:firstLine="0"/>
            </w:pPr>
            <w:r>
              <w:t>Glumac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Broj filmova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Moduli</w:t>
            </w:r>
          </w:p>
        </w:tc>
      </w:tr>
      <w:tr w:rsidR="00944C61" w:rsidTr="00646740">
        <w:trPr>
          <w:trHeight w:val="211"/>
          <w:jc w:val="center"/>
        </w:trPr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 w:rsidRPr="007324D7">
              <w:t xml:space="preserve">Mark Wahlberg 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15</w:t>
            </w:r>
          </w:p>
        </w:tc>
        <w:tc>
          <w:tcPr>
            <w:tcW w:w="2049" w:type="dxa"/>
          </w:tcPr>
          <w:p w:rsidR="00944C61" w:rsidRDefault="001401AE" w:rsidP="00646740">
            <w:pPr>
              <w:pStyle w:val="Osnovnitekst"/>
              <w:ind w:firstLine="0"/>
            </w:pPr>
            <w:r>
              <w:t>2</w:t>
            </w:r>
          </w:p>
        </w:tc>
      </w:tr>
      <w:tr w:rsidR="00944C61" w:rsidTr="00646740">
        <w:trPr>
          <w:trHeight w:val="211"/>
          <w:jc w:val="center"/>
        </w:trPr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 w:rsidRPr="007324D7">
              <w:t>Hugh Jackman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14</w:t>
            </w:r>
          </w:p>
        </w:tc>
        <w:tc>
          <w:tcPr>
            <w:tcW w:w="2049" w:type="dxa"/>
          </w:tcPr>
          <w:p w:rsidR="00944C61" w:rsidRDefault="001401AE" w:rsidP="00646740">
            <w:pPr>
              <w:pStyle w:val="Osnovnitekst"/>
              <w:ind w:firstLine="0"/>
            </w:pPr>
            <w:r>
              <w:t>1</w:t>
            </w:r>
          </w:p>
        </w:tc>
      </w:tr>
      <w:tr w:rsidR="00944C61" w:rsidTr="00646740">
        <w:trPr>
          <w:trHeight w:val="211"/>
          <w:jc w:val="center"/>
        </w:trPr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 w:rsidRPr="007324D7">
              <w:t>Brad Pitt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13</w:t>
            </w:r>
          </w:p>
        </w:tc>
        <w:tc>
          <w:tcPr>
            <w:tcW w:w="2049" w:type="dxa"/>
          </w:tcPr>
          <w:p w:rsidR="00944C61" w:rsidRDefault="001401AE" w:rsidP="00646740">
            <w:pPr>
              <w:pStyle w:val="Osnovnitekst"/>
              <w:ind w:firstLine="0"/>
            </w:pPr>
            <w:r>
              <w:t>1</w:t>
            </w:r>
          </w:p>
        </w:tc>
      </w:tr>
      <w:tr w:rsidR="00944C61" w:rsidTr="00646740">
        <w:trPr>
          <w:trHeight w:val="203"/>
          <w:jc w:val="center"/>
        </w:trPr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 xml:space="preserve">Christian Bale 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13</w:t>
            </w:r>
          </w:p>
        </w:tc>
        <w:tc>
          <w:tcPr>
            <w:tcW w:w="2049" w:type="dxa"/>
          </w:tcPr>
          <w:p w:rsidR="00944C61" w:rsidRDefault="001401AE" w:rsidP="00646740">
            <w:pPr>
              <w:pStyle w:val="Osnovnitekst"/>
              <w:ind w:firstLine="0"/>
            </w:pPr>
            <w:r>
              <w:t>1</w:t>
            </w:r>
          </w:p>
        </w:tc>
      </w:tr>
      <w:tr w:rsidR="00944C61" w:rsidTr="00646740">
        <w:trPr>
          <w:trHeight w:val="211"/>
          <w:jc w:val="center"/>
        </w:trPr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 w:rsidRPr="007324D7">
              <w:t>Channing Tatum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12</w:t>
            </w:r>
          </w:p>
        </w:tc>
        <w:tc>
          <w:tcPr>
            <w:tcW w:w="2049" w:type="dxa"/>
          </w:tcPr>
          <w:p w:rsidR="00944C61" w:rsidRDefault="001401AE" w:rsidP="00646740">
            <w:pPr>
              <w:pStyle w:val="Osnovnitekst"/>
              <w:ind w:firstLine="0"/>
            </w:pPr>
            <w:r>
              <w:t>4</w:t>
            </w:r>
          </w:p>
        </w:tc>
      </w:tr>
      <w:tr w:rsidR="00944C61" w:rsidTr="00646740">
        <w:trPr>
          <w:trHeight w:val="56"/>
          <w:jc w:val="center"/>
        </w:trPr>
        <w:tc>
          <w:tcPr>
            <w:tcW w:w="2049" w:type="dxa"/>
          </w:tcPr>
          <w:p w:rsidR="00944C61" w:rsidRDefault="00944C61" w:rsidP="00646740">
            <w:pPr>
              <w:pStyle w:val="Osnovnitekst"/>
              <w:tabs>
                <w:tab w:val="left" w:pos="1341"/>
              </w:tabs>
              <w:ind w:firstLine="0"/>
            </w:pPr>
            <w:r w:rsidRPr="009D4542">
              <w:t>Anne Hathaway</w:t>
            </w:r>
          </w:p>
        </w:tc>
        <w:tc>
          <w:tcPr>
            <w:tcW w:w="2049" w:type="dxa"/>
          </w:tcPr>
          <w:p w:rsidR="00944C61" w:rsidRDefault="00944C61" w:rsidP="00646740">
            <w:pPr>
              <w:pStyle w:val="Osnovnitekst"/>
              <w:ind w:firstLine="0"/>
            </w:pPr>
            <w:r>
              <w:t>12</w:t>
            </w:r>
          </w:p>
        </w:tc>
        <w:tc>
          <w:tcPr>
            <w:tcW w:w="2049" w:type="dxa"/>
          </w:tcPr>
          <w:p w:rsidR="00944C61" w:rsidRDefault="001401AE" w:rsidP="00646740">
            <w:pPr>
              <w:pStyle w:val="Osnovnitekst"/>
              <w:ind w:firstLine="0"/>
            </w:pPr>
            <w:r>
              <w:t>1</w:t>
            </w:r>
          </w:p>
        </w:tc>
      </w:tr>
    </w:tbl>
    <w:p w:rsidR="00944C61" w:rsidRDefault="006D452A" w:rsidP="00944C61">
      <w:pPr>
        <w:pStyle w:val="Oznakaslike"/>
      </w:pPr>
      <w:r>
        <w:t>Figura 3.2</w:t>
      </w:r>
      <w:r w:rsidR="00944C61">
        <w:t>. Tabela najproduktivnijih glumaca po broju filmova i broj modula u kojim su glumili</w:t>
      </w:r>
    </w:p>
    <w:p w:rsidR="001401AE" w:rsidRDefault="001401AE" w:rsidP="001401AE">
      <w:pPr>
        <w:pStyle w:val="Osnovnitekst"/>
        <w:ind w:firstLine="432"/>
      </w:pPr>
      <w:r>
        <w:lastRenderedPageBreak/>
        <w:t>Daljom analizom, moguce je utvrditi koji su glumci karakteristicni za odredjeni zanr. Takodje, mozemo videti koji zanrovi su proslavili te glumce, kao i koliko su ti glumci fleksibil</w:t>
      </w:r>
      <w:r w:rsidR="006D452A">
        <w:t>ni po pitanju zanra u kom glume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401AE" w:rsidRPr="00646740" w:rsidTr="00646740">
        <w:tc>
          <w:tcPr>
            <w:tcW w:w="3209" w:type="dxa"/>
          </w:tcPr>
          <w:p w:rsidR="001401AE" w:rsidRPr="00A87D73" w:rsidRDefault="001401AE" w:rsidP="00646740">
            <w:pPr>
              <w:pStyle w:val="Osnovnitekst"/>
              <w:ind w:firstLine="0"/>
              <w:jc w:val="center"/>
            </w:pPr>
            <w:r>
              <w:t>Zanr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  <w:jc w:val="center"/>
            </w:pPr>
            <w:r>
              <w:t>Glumac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  <w:jc w:val="center"/>
            </w:pPr>
            <w:r>
              <w:t>Broj pojavljivanja u datom zanru</w:t>
            </w:r>
          </w:p>
        </w:tc>
      </w:tr>
      <w:tr w:rsidR="001401AE" w:rsidRPr="00A87D73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Christian Bale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12</w:t>
            </w:r>
          </w:p>
        </w:tc>
      </w:tr>
      <w:tr w:rsidR="001401AE" w:rsidRPr="00C11971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Brad Pitt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10</w:t>
            </w:r>
          </w:p>
        </w:tc>
      </w:tr>
      <w:tr w:rsidR="001401AE" w:rsidRPr="00C11971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Action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Robert Downey Jr.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9</w:t>
            </w:r>
          </w:p>
        </w:tc>
      </w:tr>
      <w:tr w:rsidR="001401AE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Tom Hardy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Ryan Gosling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9</w:t>
            </w:r>
          </w:p>
        </w:tc>
      </w:tr>
      <w:tr w:rsidR="001401AE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Drama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Cate Blanchett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Comedy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Adam Sandler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9</w:t>
            </w:r>
          </w:p>
        </w:tc>
      </w:tr>
      <w:tr w:rsidR="001401AE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Comedy    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>Seth Rogen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646740">
        <w:tc>
          <w:tcPr>
            <w:tcW w:w="3209" w:type="dxa"/>
          </w:tcPr>
          <w:p w:rsidR="001401AE" w:rsidRPr="00A87D73" w:rsidRDefault="001401AE" w:rsidP="00646740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 w:rsidRPr="00A87D73">
              <w:t xml:space="preserve">Vin Diesel  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7</w:t>
            </w:r>
          </w:p>
        </w:tc>
      </w:tr>
      <w:tr w:rsidR="001401AE" w:rsidTr="00646740">
        <w:trPr>
          <w:trHeight w:val="161"/>
        </w:trPr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3209" w:type="dxa"/>
          </w:tcPr>
          <w:p w:rsidR="001401AE" w:rsidRPr="00A87D73" w:rsidRDefault="001401AE" w:rsidP="00646740">
            <w:pPr>
              <w:pStyle w:val="Osnovnitekst"/>
              <w:ind w:firstLine="0"/>
            </w:pPr>
            <w:r>
              <w:t>Hugh Jackman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8</w:t>
            </w:r>
          </w:p>
        </w:tc>
      </w:tr>
      <w:tr w:rsidR="001401AE" w:rsidTr="00646740"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3209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Mark Wahlberg</w:t>
            </w:r>
          </w:p>
        </w:tc>
        <w:tc>
          <w:tcPr>
            <w:tcW w:w="3210" w:type="dxa"/>
          </w:tcPr>
          <w:p w:rsidR="001401AE" w:rsidRDefault="001401AE" w:rsidP="00646740">
            <w:pPr>
              <w:pStyle w:val="Osnovnitekst"/>
              <w:ind w:firstLine="0"/>
            </w:pPr>
            <w:r>
              <w:t>9</w:t>
            </w:r>
          </w:p>
        </w:tc>
      </w:tr>
    </w:tbl>
    <w:p w:rsidR="001401AE" w:rsidRDefault="006D452A" w:rsidP="001401AE">
      <w:pPr>
        <w:pStyle w:val="Oznakaslike"/>
      </w:pPr>
      <w:r>
        <w:t>Figura 3.3</w:t>
      </w:r>
      <w:r w:rsidR="001401AE">
        <w:t>. Najpopularniji glumci po zanrovima</w:t>
      </w:r>
    </w:p>
    <w:p w:rsidR="00E9042B" w:rsidRPr="00E9042B" w:rsidRDefault="00E9042B" w:rsidP="00E9042B">
      <w:pPr>
        <w:pStyle w:val="Osnovnitekst"/>
      </w:pPr>
    </w:p>
    <w:p w:rsidR="00EC4DB9" w:rsidRDefault="00EC4DB9" w:rsidP="00EC4DB9">
      <w:pPr>
        <w:pStyle w:val="IInivonaslova-Potpoglavlje"/>
      </w:pPr>
      <w:bookmarkStart w:id="9" w:name="_Toc687387"/>
      <w:r>
        <w:t>Uočljive zajednice glumaca</w:t>
      </w:r>
      <w:bookmarkEnd w:id="9"/>
    </w:p>
    <w:p w:rsidR="00EC4DB9" w:rsidRPr="00EC4DB9" w:rsidRDefault="00EC4DB9" w:rsidP="00EC4DB9">
      <w:pPr>
        <w:pStyle w:val="Osnovnitekst"/>
      </w:pPr>
      <w:r>
        <w:t>Analizirajući dati primarni, odnosno sekundarni skup podataka, kao i evaluirajući semantičke bitnosti svakog od atributa koji su pridodati jednome filmu, ustanovljeni su kriterijumi od značaja za formiranjem komune, odnosno, homofilija i asortativnost nastaju pomoću: zajednica glumaca nastale glumom u istim žanrovima, zatim, zajednice glumaca nastale sarađivanjem sa istim režiserom, kao i zajednice glumaca nastale glumom i istim filmovima. Komune nastale glumom u istom žanru su najupečatljivije, što je pokazano naknadno.</w:t>
      </w:r>
    </w:p>
    <w:p w:rsidR="00944C61" w:rsidRDefault="00EC4DB9" w:rsidP="00EC4DB9">
      <w:pPr>
        <w:pStyle w:val="IInivonaslova-Potpoglavlje"/>
      </w:pPr>
      <w:bookmarkStart w:id="10" w:name="_Toc687388"/>
      <w:r>
        <w:lastRenderedPageBreak/>
        <w:t>Zajednice glumaca formirane na osnovu glume u istim filmskim žanrovima</w:t>
      </w:r>
      <w:bookmarkEnd w:id="10"/>
    </w:p>
    <w:p w:rsidR="00EC4DB9" w:rsidRDefault="00EC4DB9" w:rsidP="00EC4DB9">
      <w:pPr>
        <w:pStyle w:val="Osnovnitekst"/>
      </w:pPr>
      <w:r>
        <w:t>Utvrdjeno je i da se glumci grupisu</w:t>
      </w:r>
      <w:r w:rsidR="006D452A">
        <w:t xml:space="preserve"> po zanru u kome najcesce glume</w:t>
      </w:r>
      <w:r>
        <w:t>. Vizuelizacijom mreze koju formiraju glumci i zanrovi u kojima su glumili ocigledno je da se glumci grupisu po zanru. Takodje, moguce je videti koji zanrovi su srodni i samim tim okupjljaju oko sebe slicne glumce. Na slici 3.</w:t>
      </w:r>
      <w:r w:rsidR="006D452A">
        <w:t>4</w:t>
      </w:r>
      <w:r>
        <w:t xml:space="preserve"> . su obolezeni cvorovi koji predstavljaju zanrove. Komedije i romanticni filmovi su bliski zanrovi (postoji i podzanr romanticne komedije), samim tim postoji veliki broj glumaca koji glume u oba zanra i predstavljaju veze izmedju tih grupa. Slicni odnosi su prisutni i u ostalim zanrovima. Na slici se moze uociti koji zanrovi okupljaju slican tip glumaca i samim tim obrazuju grupu.</w:t>
      </w:r>
    </w:p>
    <w:p w:rsidR="00EC4DB9" w:rsidRDefault="00EC4DB9" w:rsidP="00EC4DB9">
      <w:pPr>
        <w:pStyle w:val="Osnovnitekst"/>
        <w:ind w:firstLine="432"/>
      </w:pPr>
      <w:r>
        <w:rPr>
          <w:noProof/>
          <w:lang w:val="en-US"/>
        </w:rPr>
        <w:drawing>
          <wp:inline distT="0" distB="0" distL="0" distR="0">
            <wp:extent cx="5557962" cy="4657609"/>
            <wp:effectExtent l="0" t="0" r="5080" b="0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14" cy="46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B9" w:rsidRDefault="00EC4DB9" w:rsidP="00EC4DB9">
      <w:pPr>
        <w:pStyle w:val="Oznakaslike"/>
      </w:pPr>
      <w:r>
        <w:t>Figura 3.</w:t>
      </w:r>
      <w:r w:rsidR="006D452A">
        <w:t>4</w:t>
      </w:r>
      <w:r>
        <w:t>. Mreza izmedju glumaca i zanrova</w:t>
      </w:r>
    </w:p>
    <w:p w:rsidR="00EC4DB9" w:rsidRDefault="00EC4DB9" w:rsidP="00EC4DB9">
      <w:pPr>
        <w:pStyle w:val="Osnovnitekst"/>
      </w:pPr>
    </w:p>
    <w:p w:rsidR="00E9042B" w:rsidRDefault="00E9042B">
      <w:pPr>
        <w:rPr>
          <w:lang w:val="sr-Latn-CS"/>
        </w:rPr>
      </w:pPr>
      <w:r>
        <w:br w:type="page"/>
      </w:r>
    </w:p>
    <w:p w:rsidR="00EC4DB9" w:rsidRDefault="00E9042B" w:rsidP="00E9042B">
      <w:pPr>
        <w:pStyle w:val="IInivonaslova-Potpoglavlje"/>
      </w:pPr>
      <w:bookmarkStart w:id="11" w:name="_Toc687389"/>
      <w:r>
        <w:lastRenderedPageBreak/>
        <w:t>Glumci koji povezuju različite zajednice glumaca</w:t>
      </w:r>
      <w:bookmarkEnd w:id="11"/>
    </w:p>
    <w:p w:rsidR="00E9042B" w:rsidRPr="00E9042B" w:rsidRDefault="00E9042B" w:rsidP="00E9042B">
      <w:pPr>
        <w:pStyle w:val="Osnovnitekst"/>
      </w:pPr>
      <w:r>
        <w:t>Ustanovljeno je da glumci koji su glumili u najviše žanrova predstavljaju mostove u mreži; slikom 3.</w:t>
      </w:r>
      <w:r w:rsidR="006D452A">
        <w:t>5</w:t>
      </w:r>
      <w:r>
        <w:t>. je navedeno i predstavljeno. Tabela 3.</w:t>
      </w:r>
      <w:r w:rsidR="006D452A">
        <w:t>6</w:t>
      </w:r>
      <w:r>
        <w:t>. predstavlja broj žanrova u kojima su glavni mostovi glumili.</w:t>
      </w:r>
    </w:p>
    <w:p w:rsidR="00E9042B" w:rsidRDefault="00E9042B" w:rsidP="00E9042B">
      <w:pPr>
        <w:pStyle w:val="Osnovnitekst"/>
      </w:pPr>
    </w:p>
    <w:p w:rsidR="00E9042B" w:rsidRDefault="00E9042B" w:rsidP="00E9042B">
      <w:pPr>
        <w:pStyle w:val="Oznakaslike"/>
      </w:pPr>
      <w:r>
        <w:rPr>
          <w:noProof/>
          <w:lang w:val="en-US"/>
        </w:rPr>
        <w:drawing>
          <wp:inline distT="0" distB="0" distL="0" distR="0">
            <wp:extent cx="6106795" cy="4373245"/>
            <wp:effectExtent l="0" t="0" r="8255" b="8255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5D8F">
        <w:t xml:space="preserve"> </w:t>
      </w:r>
    </w:p>
    <w:p w:rsidR="00E9042B" w:rsidRDefault="00E9042B" w:rsidP="00E9042B">
      <w:pPr>
        <w:pStyle w:val="Oznakaslike"/>
      </w:pPr>
      <w:r>
        <w:t>Figura 3.</w:t>
      </w:r>
      <w:r w:rsidR="006D452A">
        <w:t>5</w:t>
      </w:r>
      <w:r>
        <w:t>. Mreza izmedju glumaca i zanrova</w:t>
      </w:r>
    </w:p>
    <w:p w:rsidR="00E10F0D" w:rsidRDefault="00E10F0D" w:rsidP="00E10F0D">
      <w:pPr>
        <w:pStyle w:val="Osnovnitekst"/>
      </w:pPr>
      <w:r>
        <w:t>U ovakvoj mrezi jezgro mreze cine glumci koji su najproduktivniji, a pritom dovoljno univerzalni i glume u velikom broju zanrova (figura 3.</w:t>
      </w:r>
      <w:r w:rsidR="006D452A">
        <w:t>6</w:t>
      </w:r>
      <w:r>
        <w:t>). Primeri ove tvrdnje su Brad Pitt, Johny Depp i Hugh Jackman. Dok se glumci kao sto su Adam Sandler i Vin Diesel nalaze malo dalje od jezgra mreze uprkos tome sto su veoma produktivni. Razlog za to je sto glume u ogranicenom skupu zanrova. Narednom tabelom je detaljnije predstavljena prethodna tvrdnja.</w:t>
      </w:r>
    </w:p>
    <w:p w:rsidR="006D452A" w:rsidRDefault="006D452A" w:rsidP="00E10F0D">
      <w:pPr>
        <w:pStyle w:val="Osnovnitekst"/>
      </w:pPr>
    </w:p>
    <w:p w:rsidR="00E10F0D" w:rsidRPr="00E10F0D" w:rsidRDefault="00E10F0D" w:rsidP="00E10F0D">
      <w:pPr>
        <w:pStyle w:val="Osnovniteks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5583"/>
      </w:tblGrid>
      <w:tr w:rsidR="00E9042B" w:rsidRPr="00646740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>
              <w:lastRenderedPageBreak/>
              <w:t>Glumac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Broj razlicitih zanrova u kojima se pojavljuje</w:t>
            </w:r>
          </w:p>
        </w:tc>
      </w:tr>
      <w:tr w:rsidR="00E9042B" w:rsidRPr="005326B7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Chloe Grace Moretz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13</w:t>
            </w:r>
          </w:p>
        </w:tc>
      </w:tr>
      <w:tr w:rsidR="00E9042B" w:rsidRPr="00B039E6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 w:rsidRPr="00B039E6">
              <w:t>Brad Pitt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14</w:t>
            </w:r>
          </w:p>
        </w:tc>
      </w:tr>
      <w:tr w:rsidR="00E9042B" w:rsidRPr="00B039E6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Johnny Depp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13</w:t>
            </w:r>
          </w:p>
        </w:tc>
      </w:tr>
      <w:tr w:rsidR="00E9042B" w:rsidRPr="00B039E6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Hugh Jackman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12</w:t>
            </w:r>
          </w:p>
        </w:tc>
      </w:tr>
      <w:tr w:rsidR="00E9042B" w:rsidRPr="00B039E6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Jake Gyllenhaal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12</w:t>
            </w:r>
          </w:p>
        </w:tc>
      </w:tr>
      <w:tr w:rsidR="00E9042B" w:rsidRPr="00B039E6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Adam Sandler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6</w:t>
            </w:r>
          </w:p>
        </w:tc>
      </w:tr>
      <w:tr w:rsidR="00E9042B" w:rsidRPr="00B039E6" w:rsidTr="00646740">
        <w:tc>
          <w:tcPr>
            <w:tcW w:w="4045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Vin Diesel</w:t>
            </w:r>
          </w:p>
        </w:tc>
        <w:tc>
          <w:tcPr>
            <w:tcW w:w="5583" w:type="dxa"/>
          </w:tcPr>
          <w:p w:rsidR="00E9042B" w:rsidRDefault="00E9042B" w:rsidP="00646740">
            <w:pPr>
              <w:pStyle w:val="Osnovnitekst"/>
              <w:ind w:firstLine="0"/>
            </w:pPr>
            <w:r>
              <w:t>6</w:t>
            </w:r>
          </w:p>
        </w:tc>
      </w:tr>
    </w:tbl>
    <w:p w:rsidR="00E10F0D" w:rsidRDefault="006D452A" w:rsidP="00E10F0D">
      <w:pPr>
        <w:pStyle w:val="Oznakaslike"/>
      </w:pPr>
      <w:r>
        <w:t>Figura 3.6</w:t>
      </w:r>
      <w:r w:rsidR="00E9042B">
        <w:t>. Tabela koja prikazuje broj razlicitih zanrova u kojima se glumac pojavljuje</w:t>
      </w:r>
    </w:p>
    <w:p w:rsidR="00E10F0D" w:rsidRPr="00E10F0D" w:rsidRDefault="00E10F0D" w:rsidP="00E10F0D">
      <w:pPr>
        <w:pStyle w:val="Osnovnitekst"/>
      </w:pPr>
    </w:p>
    <w:p w:rsidR="00E9042B" w:rsidRDefault="00E9042B" w:rsidP="00E9042B">
      <w:pPr>
        <w:pStyle w:val="IInivonaslova-Potpoglavlje"/>
      </w:pPr>
      <w:bookmarkStart w:id="12" w:name="_Toc687390"/>
      <w:r>
        <w:t>Gustina mreže</w:t>
      </w:r>
      <w:bookmarkEnd w:id="12"/>
    </w:p>
    <w:p w:rsidR="00E9042B" w:rsidRDefault="00653FC4" w:rsidP="005E0A88">
      <w:pPr>
        <w:pStyle w:val="Osnovnitekst"/>
      </w:pPr>
      <w:r>
        <w:t xml:space="preserve">Gustina mreze Glumac-glumac je 0.003, sto znaci da je mreza retka, sto nije iznenadjujuce obzirom na broj cvorova. </w:t>
      </w:r>
      <w:r w:rsidR="005E0A88">
        <w:t>Gustina mreže žanr-žanr je 0.6, što ukazuje na to da je većina žanrova međusobno isprepletana. Gustina mreže film-film je 0.006, ako se uzme u obzir usmerenost grafa, odnosno 0.012 ako se ne uzme u obzir usmerenost grafa.</w:t>
      </w:r>
    </w:p>
    <w:p w:rsidR="00653FC4" w:rsidRDefault="005E0A88" w:rsidP="005E0A88">
      <w:pPr>
        <w:pStyle w:val="IInivonaslova-Potpoglavlje"/>
      </w:pPr>
      <w:bookmarkStart w:id="13" w:name="_Toc687391"/>
      <w:r>
        <w:t>Povezanost i centralizovanost mreže</w:t>
      </w:r>
      <w:bookmarkEnd w:id="13"/>
    </w:p>
    <w:p w:rsidR="007324D7" w:rsidRPr="005E0A88" w:rsidRDefault="005E0A88" w:rsidP="005E0A88">
      <w:pPr>
        <w:pStyle w:val="Osnovnitekst"/>
      </w:pPr>
      <w:r>
        <w:t xml:space="preserve">Broj povezanih komponenti mreže je 94. Mreža se, sa aspekta centralizovanosti, može smatrati umereno centralizovanom. Modularnost cele mreže 0.627, dok nakon uklanjanja 20% čvorova sa najvećim stepenom granjanja modularnost postaje 0.9. Daljim uklanjanjem se veoma brzo dolazi do šume, što ukazuje na eksponencijalan porast modularnosti sa umanjenjem čvorova. Promena koeficijenta klasterizacije je linearna u datom slučaju. Ostali analizirani tipovi centralnosti su: centralnost po bliskosti, relaciona centralnost i centralnost po svojstvenom vektoru. Najveću povezanu komponentu čini 79,35% glumaca. Ukupno postoji 93 povezanih komponenti. Relaciona centralnost i centralnost po svojstvenom vektoru prate zakonomernosti </w:t>
      </w:r>
      <w:r w:rsidRPr="002C1B2A">
        <w:rPr>
          <w:i/>
        </w:rPr>
        <w:t>power law</w:t>
      </w:r>
      <w:r>
        <w:t>-a koja je karakteristicna za socijalne mreze</w:t>
      </w:r>
      <w:r>
        <w:rPr>
          <w:color w:val="FF0000"/>
        </w:rPr>
        <w:t xml:space="preserve">. </w:t>
      </w:r>
      <w:r w:rsidRPr="006768C2">
        <w:t>Na sledecim slikama su prikazane centralnosti na najvecoj povezanoj komponenti.</w:t>
      </w:r>
    </w:p>
    <w:p w:rsidR="00A7724B" w:rsidRPr="006768C2" w:rsidRDefault="00A7724B" w:rsidP="00A7724B">
      <w:pPr>
        <w:pStyle w:val="Osnovnitekst"/>
      </w:pPr>
    </w:p>
    <w:p w:rsidR="00FE2ED7" w:rsidRDefault="00646740" w:rsidP="00CA2A15">
      <w:pPr>
        <w:pStyle w:val="Osnovnitekst"/>
        <w:jc w:val="center"/>
      </w:pPr>
      <w:r>
        <w:rPr>
          <w:noProof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6pt;height:244.55pt">
            <v:imagedata r:id="rId17" o:title="Capture"/>
          </v:shape>
        </w:pict>
      </w:r>
    </w:p>
    <w:p w:rsidR="00A7724B" w:rsidRDefault="006D452A" w:rsidP="00A7724B">
      <w:pPr>
        <w:pStyle w:val="Oznakaslike"/>
      </w:pPr>
      <w:r>
        <w:t>Figura 3.7</w:t>
      </w:r>
      <w:r w:rsidR="00A7724B">
        <w:t xml:space="preserve">. Grafik centralnosti po bliskosti </w:t>
      </w:r>
    </w:p>
    <w:p w:rsidR="00A7724B" w:rsidRDefault="00CA2A15" w:rsidP="00A7724B">
      <w:pPr>
        <w:pStyle w:val="Oznakaslike"/>
      </w:pPr>
      <w:r>
        <w:t>x</w:t>
      </w:r>
      <w:r w:rsidR="00126678">
        <w:t xml:space="preserve"> - stepen centralnosti (korak</w:t>
      </w:r>
      <w:r>
        <w:t xml:space="preserve"> 0.1</w:t>
      </w:r>
      <w:r w:rsidR="00126678">
        <w:t>)</w:t>
      </w:r>
      <w:r w:rsidR="00A7724B">
        <w:t xml:space="preserve">, </w:t>
      </w:r>
      <w:r w:rsidR="005E0A88">
        <w:t xml:space="preserve"> </w:t>
      </w:r>
      <w:r>
        <w:t>y</w:t>
      </w:r>
      <w:r w:rsidR="00A7724B">
        <w:t xml:space="preserve"> </w:t>
      </w:r>
      <w:r w:rsidR="00126678">
        <w:t xml:space="preserve">-  broj glumaca </w:t>
      </w:r>
    </w:p>
    <w:p w:rsidR="00FE2ED7" w:rsidRDefault="00FE2ED7" w:rsidP="00FE2ED7">
      <w:pPr>
        <w:pStyle w:val="Osnovnitekst"/>
        <w:jc w:val="center"/>
      </w:pPr>
    </w:p>
    <w:p w:rsidR="00A7724B" w:rsidRDefault="00646740" w:rsidP="00A7724B">
      <w:pPr>
        <w:pStyle w:val="Oznakaslike"/>
      </w:pPr>
      <w:r>
        <w:pict>
          <v:shape id="_x0000_i1026" type="#_x0000_t75" style="width:353.2pt;height:232.3pt">
            <v:imagedata r:id="rId18" o:title="Capture"/>
          </v:shape>
        </w:pict>
      </w:r>
    </w:p>
    <w:p w:rsidR="00126678" w:rsidRDefault="006D452A" w:rsidP="00126678">
      <w:pPr>
        <w:pStyle w:val="Oznakaslike"/>
      </w:pPr>
      <w:r>
        <w:t>Figura 3.8</w:t>
      </w:r>
      <w:r w:rsidR="00126678">
        <w:t>. Grafik relacione centralnosti</w:t>
      </w:r>
    </w:p>
    <w:p w:rsidR="00126678" w:rsidRDefault="00126678" w:rsidP="00126678">
      <w:pPr>
        <w:pStyle w:val="Oznakaslike"/>
      </w:pPr>
      <w:r>
        <w:t xml:space="preserve">y - stepen relacione centralnosti (korak 1000), x -  broj glumaca </w:t>
      </w:r>
    </w:p>
    <w:p w:rsidR="00FE2ED7" w:rsidRDefault="00FE2ED7" w:rsidP="00FE2ED7">
      <w:pPr>
        <w:pStyle w:val="Osnovnitekst"/>
        <w:jc w:val="center"/>
      </w:pPr>
    </w:p>
    <w:p w:rsidR="00974879" w:rsidRDefault="0018174C" w:rsidP="00FE2ED7">
      <w:pPr>
        <w:pStyle w:val="Osnovnitekst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28522" cy="2321781"/>
            <wp:effectExtent l="0" t="0" r="0" b="2540"/>
            <wp:docPr id="4" name="Picture 4" descr="C:\Users\milenkok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lenkok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634" cy="232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78" w:rsidRPr="00126678" w:rsidRDefault="006D452A" w:rsidP="00126678">
      <w:pPr>
        <w:pStyle w:val="Oznakaslike"/>
      </w:pPr>
      <w:r>
        <w:t>Figura 3.9</w:t>
      </w:r>
      <w:r w:rsidR="00126678">
        <w:t xml:space="preserve">. Grafik centralnosti po svojstvu, </w:t>
      </w:r>
      <w:r w:rsidR="00126678" w:rsidRPr="00126678">
        <w:rPr>
          <w:i/>
        </w:rPr>
        <w:t>eigenvector</w:t>
      </w:r>
      <w:r w:rsidR="00126678">
        <w:rPr>
          <w:i/>
        </w:rPr>
        <w:t xml:space="preserve"> </w:t>
      </w:r>
      <w:r w:rsidR="00126678">
        <w:t>algoritam</w:t>
      </w:r>
    </w:p>
    <w:p w:rsidR="00126678" w:rsidRPr="006768C2" w:rsidRDefault="00126678" w:rsidP="006768C2">
      <w:pPr>
        <w:pStyle w:val="Oznakaslike"/>
        <w:rPr>
          <w:lang w:val="en-US"/>
        </w:rPr>
      </w:pPr>
      <w:r>
        <w:t xml:space="preserve">x - stepen </w:t>
      </w:r>
      <w:r w:rsidRPr="00126678">
        <w:rPr>
          <w:i/>
        </w:rPr>
        <w:t>eigenvector</w:t>
      </w:r>
      <w:r w:rsidR="0018174C">
        <w:t xml:space="preserve"> centralnosti (korak 0.1</w:t>
      </w:r>
      <w:r w:rsidR="006768C2">
        <w:t xml:space="preserve">), y -  broj glumaca </w:t>
      </w:r>
    </w:p>
    <w:p w:rsidR="008D0554" w:rsidRDefault="008D0554" w:rsidP="00FE2ED7">
      <w:pPr>
        <w:pStyle w:val="Osnovnitekst"/>
        <w:ind w:firstLine="0"/>
      </w:pPr>
    </w:p>
    <w:p w:rsidR="008D0554" w:rsidRDefault="008D0554" w:rsidP="008D0554">
      <w:pPr>
        <w:pStyle w:val="IInivonaslova-Potpoglavlje"/>
      </w:pPr>
      <w:bookmarkStart w:id="14" w:name="_Toc687392"/>
      <w:r>
        <w:t>Prosečna distanca u mreži i dijametar mreže</w:t>
      </w:r>
      <w:bookmarkEnd w:id="14"/>
    </w:p>
    <w:p w:rsidR="008D0554" w:rsidRDefault="008D0554" w:rsidP="008D0554">
      <w:pPr>
        <w:pStyle w:val="Osnovnitekst"/>
        <w:ind w:firstLine="567"/>
      </w:pPr>
      <w:r w:rsidRPr="00540C64">
        <w:rPr>
          <w:color w:val="000000" w:themeColor="text1"/>
        </w:rPr>
        <w:t>Analizom ekscentricnosti mreze</w:t>
      </w:r>
      <w:r>
        <w:rPr>
          <w:color w:val="000000" w:themeColor="text1"/>
        </w:rPr>
        <w:t xml:space="preserve"> g</w:t>
      </w:r>
      <w:r w:rsidRPr="00540C64">
        <w:rPr>
          <w:color w:val="000000" w:themeColor="text1"/>
        </w:rPr>
        <w:t>lumac-glumac mozemo zakljuciti</w:t>
      </w:r>
      <w:r>
        <w:rPr>
          <w:color w:val="000000" w:themeColor="text1"/>
        </w:rPr>
        <w:t xml:space="preserve"> da </w:t>
      </w:r>
      <w:r w:rsidRPr="00540C64">
        <w:rPr>
          <w:color w:val="000000" w:themeColor="text1"/>
        </w:rPr>
        <w:t>je dijametar mreze 9, a pros</w:t>
      </w:r>
      <w:r>
        <w:rPr>
          <w:color w:val="000000" w:themeColor="text1"/>
        </w:rPr>
        <w:t xml:space="preserve">ecna distanca u okviru mreze </w:t>
      </w:r>
      <w:r w:rsidRPr="00540C64">
        <w:rPr>
          <w:color w:val="000000" w:themeColor="text1"/>
        </w:rPr>
        <w:t>4.27</w:t>
      </w:r>
      <w:r w:rsidR="006D452A">
        <w:rPr>
          <w:color w:val="000000" w:themeColor="text1"/>
        </w:rPr>
        <w:t>.</w:t>
      </w:r>
    </w:p>
    <w:p w:rsidR="008D0554" w:rsidRDefault="00D81D30" w:rsidP="00D81D30">
      <w:pPr>
        <w:pStyle w:val="IInivonaslova-Potpoglavlje"/>
      </w:pPr>
      <w:r>
        <w:t xml:space="preserve"> </w:t>
      </w:r>
      <w:bookmarkStart w:id="15" w:name="_Toc687393"/>
      <w:r>
        <w:t>Koeficijent klasterizacije mreže i njenih čvorova</w:t>
      </w:r>
      <w:bookmarkEnd w:id="15"/>
    </w:p>
    <w:p w:rsidR="007324D7" w:rsidRDefault="00D81D30" w:rsidP="00867C5B">
      <w:pPr>
        <w:pStyle w:val="Osnovnitekst"/>
        <w:ind w:firstLine="567"/>
      </w:pPr>
      <w:r>
        <w:t>Koeficijent</w:t>
      </w:r>
      <w:r w:rsidR="00FE2ED7">
        <w:t xml:space="preserve"> klasterizacije </w:t>
      </w:r>
      <w:r w:rsidR="009D1B19">
        <w:t xml:space="preserve">kompletne mreze Glumac-glumac </w:t>
      </w:r>
      <w:r w:rsidR="00A50323">
        <w:t>je 0.756</w:t>
      </w:r>
      <w:r w:rsidR="00FE2ED7">
        <w:t>.</w:t>
      </w:r>
      <w:r w:rsidR="00BF40C8">
        <w:t xml:space="preserve"> Koeficijent klasterizacije</w:t>
      </w:r>
      <w:r w:rsidR="006D452A">
        <w:t xml:space="preserve"> cvorova je prikazan u slici 3.10</w:t>
      </w:r>
      <w:r w:rsidR="00BF40C8">
        <w:t>.</w:t>
      </w:r>
    </w:p>
    <w:p w:rsidR="00BF40C8" w:rsidRDefault="00646740" w:rsidP="00D81D30">
      <w:pPr>
        <w:pStyle w:val="Osnovnitekst"/>
        <w:jc w:val="center"/>
      </w:pPr>
      <w:r>
        <w:pict>
          <v:shape id="_x0000_i1027" type="#_x0000_t75" style="width:273.05pt;height:201.75pt">
            <v:imagedata r:id="rId20" o:title="cluster"/>
          </v:shape>
        </w:pict>
      </w:r>
    </w:p>
    <w:p w:rsidR="003017EC" w:rsidRDefault="006D452A" w:rsidP="003017EC">
      <w:pPr>
        <w:pStyle w:val="Oznakaslike"/>
      </w:pPr>
      <w:r>
        <w:t>Figura 3.10</w:t>
      </w:r>
      <w:r w:rsidR="003017EC">
        <w:t>.Koeficijent klasterizacije</w:t>
      </w:r>
    </w:p>
    <w:p w:rsidR="005E0A88" w:rsidRDefault="005E0A88" w:rsidP="005E0A88">
      <w:pPr>
        <w:pStyle w:val="Osnovnitekst"/>
      </w:pPr>
    </w:p>
    <w:p w:rsidR="005E0A88" w:rsidRDefault="00672A1A" w:rsidP="00672A1A">
      <w:pPr>
        <w:pStyle w:val="IInivonaslova-Potpoglavlje"/>
      </w:pPr>
      <w:r>
        <w:lastRenderedPageBreak/>
        <w:t xml:space="preserve"> </w:t>
      </w:r>
      <w:bookmarkStart w:id="16" w:name="_Toc687394"/>
      <w:r>
        <w:t>Distirbucija čvorova po stepenu</w:t>
      </w:r>
      <w:bookmarkEnd w:id="16"/>
    </w:p>
    <w:p w:rsidR="00672A1A" w:rsidRDefault="00672A1A" w:rsidP="00672A1A">
      <w:pPr>
        <w:pStyle w:val="Osnovnitekst"/>
      </w:pPr>
    </w:p>
    <w:p w:rsidR="00867C5B" w:rsidRDefault="00867C5B" w:rsidP="00867C5B">
      <w:pPr>
        <w:pStyle w:val="Osnovnitekst"/>
      </w:pPr>
      <w:r>
        <w:t xml:space="preserve">Uprkos tome sto je uzorak ogranicen, distribucija stepena cvora prati zakonomernosti </w:t>
      </w:r>
      <w:r w:rsidRPr="00134CC4">
        <w:rPr>
          <w:i/>
        </w:rPr>
        <w:t>power law</w:t>
      </w:r>
      <w:r w:rsidR="006D452A">
        <w:t>-a.</w:t>
      </w:r>
    </w:p>
    <w:p w:rsidR="00867C5B" w:rsidRDefault="00867C5B" w:rsidP="00867C5B">
      <w:pPr>
        <w:pStyle w:val="Osnovnitekst"/>
      </w:pPr>
    </w:p>
    <w:p w:rsidR="00867C5B" w:rsidRDefault="00867C5B" w:rsidP="00867C5B">
      <w:pPr>
        <w:pStyle w:val="SlikeTabele"/>
      </w:pPr>
      <w:r>
        <w:rPr>
          <w:noProof/>
          <w:lang w:val="en-US"/>
        </w:rPr>
        <w:drawing>
          <wp:inline distT="0" distB="0" distL="0" distR="0" wp14:anchorId="3F6C145A" wp14:editId="30558AF3">
            <wp:extent cx="4373217" cy="3126011"/>
            <wp:effectExtent l="0" t="0" r="8890" b="0"/>
            <wp:docPr id="5" name="Picture 5" descr="C:\Users\milenkok\AppData\Local\Temp\7zE8CB6FACA\actor-actor-deg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lenkok\AppData\Local\Temp\7zE8CB6FACA\actor-actor-degre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46" cy="31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5B" w:rsidRDefault="00867C5B" w:rsidP="00867C5B">
      <w:pPr>
        <w:pStyle w:val="Osnovnitekst"/>
        <w:jc w:val="center"/>
        <w:rPr>
          <w:b/>
          <w:color w:val="FF0000"/>
        </w:rPr>
      </w:pPr>
      <w:r w:rsidRPr="00867C5B">
        <w:rPr>
          <w:b/>
        </w:rPr>
        <w:t>Figura 3.1</w:t>
      </w:r>
      <w:r w:rsidR="006D452A">
        <w:rPr>
          <w:b/>
        </w:rPr>
        <w:t>1</w:t>
      </w:r>
      <w:r w:rsidRPr="00867C5B">
        <w:rPr>
          <w:b/>
        </w:rPr>
        <w:t xml:space="preserve">. stepen </w:t>
      </w:r>
      <w:r w:rsidR="006D452A">
        <w:rPr>
          <w:b/>
        </w:rPr>
        <w:t>čvora glumaca sa najviše kolega</w:t>
      </w:r>
    </w:p>
    <w:p w:rsidR="00A139A8" w:rsidRPr="00867C5B" w:rsidRDefault="00A139A8" w:rsidP="00867C5B">
      <w:pPr>
        <w:pStyle w:val="Osnovnitekst"/>
        <w:jc w:val="center"/>
        <w:rPr>
          <w:b/>
        </w:rPr>
      </w:pPr>
    </w:p>
    <w:p w:rsidR="00867C5B" w:rsidRDefault="00867C5B" w:rsidP="00867C5B">
      <w:pPr>
        <w:pStyle w:val="IInivonaslova-Potpoglavlje"/>
      </w:pPr>
      <w:r>
        <w:t xml:space="preserve"> </w:t>
      </w:r>
      <w:bookmarkStart w:id="17" w:name="_Toc687395"/>
      <w:r>
        <w:t>Osobine malog sveta</w:t>
      </w:r>
      <w:bookmarkEnd w:id="17"/>
    </w:p>
    <w:p w:rsidR="00A139A8" w:rsidRDefault="005242FC" w:rsidP="00867C5B">
      <w:pPr>
        <w:pStyle w:val="Osnovnitekst"/>
      </w:pPr>
      <w:r>
        <w:t xml:space="preserve">Može se tvrditi da mreža poseduje osobine malog sveta, budući da su razlike između dijametra mreže i prosečnog puta u mreži velike. </w:t>
      </w:r>
      <w:r w:rsidR="00A139A8">
        <w:t>Takođe, analizom komuna nastalih kao posledica grupisanja glumaca na osnovu žanrova u kojima su glumili, ustanovljeno je da većina glumaca glumi u malom broju žanrova, te da samo pojedinci koji su mostovi u grafu drastično skraćuju putanju između neka dva, manje poznata, glumca.</w:t>
      </w:r>
    </w:p>
    <w:p w:rsidR="00A139A8" w:rsidRDefault="00A139A8" w:rsidP="00867C5B">
      <w:pPr>
        <w:pStyle w:val="Osnovnitekst"/>
      </w:pPr>
    </w:p>
    <w:p w:rsidR="00867C5B" w:rsidRPr="00867C5B" w:rsidRDefault="00A139A8" w:rsidP="00A139A8">
      <w:pPr>
        <w:pStyle w:val="IInivonaslova-Potpoglavlje"/>
      </w:pPr>
      <w:r>
        <w:lastRenderedPageBreak/>
        <w:t xml:space="preserve"> </w:t>
      </w:r>
      <w:bookmarkStart w:id="18" w:name="_Toc687396"/>
      <w:r>
        <w:t>Kevin Bacon</w:t>
      </w:r>
      <w:bookmarkEnd w:id="18"/>
      <w:r>
        <w:t xml:space="preserve"> </w:t>
      </w:r>
    </w:p>
    <w:p w:rsidR="005E0A88" w:rsidRDefault="005E0A88" w:rsidP="005E0A88">
      <w:pPr>
        <w:pStyle w:val="Osnovnitekst"/>
        <w:rPr>
          <w:color w:val="000000" w:themeColor="text1"/>
        </w:rPr>
      </w:pPr>
      <w:r w:rsidRPr="001A7DDE">
        <w:t>Zanimljiv podatak je da je mi</w:t>
      </w:r>
      <w:r>
        <w:t>t o</w:t>
      </w:r>
      <w:r w:rsidR="00A139A8">
        <w:t xml:space="preserve"> dostupnosti Kevin Bacon-a u Holivudu</w:t>
      </w:r>
      <w:r>
        <w:t xml:space="preserve"> skoro pa istinit</w:t>
      </w:r>
      <w:r w:rsidR="00A139A8">
        <w:t xml:space="preserve">; </w:t>
      </w:r>
      <w:r w:rsidRPr="001A7DDE">
        <w:t xml:space="preserve">njegova </w:t>
      </w:r>
      <w:r>
        <w:t>ekscentricnost u datom skupu je 7</w:t>
      </w:r>
      <w:r w:rsidRPr="001A7DDE">
        <w:t xml:space="preserve">, a prosecna putanja do drugih glumaca </w:t>
      </w:r>
      <w:r>
        <w:t xml:space="preserve">je </w:t>
      </w:r>
      <w:r w:rsidRPr="001A7DDE">
        <w:t>3.7</w:t>
      </w:r>
      <w:r w:rsidR="006D452A">
        <w:t>7.</w:t>
      </w:r>
      <w:r>
        <w:rPr>
          <w:color w:val="FF0000"/>
        </w:rPr>
        <w:t xml:space="preserve"> </w:t>
      </w:r>
      <w:r w:rsidRPr="00540C64">
        <w:rPr>
          <w:color w:val="000000" w:themeColor="text1"/>
        </w:rPr>
        <w:t>Ako se filtriraju filmovi iz 2016. godine, ekcentricnost Kevina Bacon-a je 6.</w:t>
      </w:r>
    </w:p>
    <w:p w:rsidR="00BB0F26" w:rsidRPr="005E0A88" w:rsidRDefault="00BB0F26" w:rsidP="00BB0F26">
      <w:pPr>
        <w:pStyle w:val="IInivonaslova-Potpoglavlje"/>
      </w:pPr>
      <w:r>
        <w:t xml:space="preserve"> </w:t>
      </w:r>
      <w:bookmarkStart w:id="19" w:name="_Toc687397"/>
      <w:r>
        <w:t>Jezgro m</w:t>
      </w:r>
      <w:r>
        <w:rPr>
          <w:lang w:val="sr-Latn-ME"/>
        </w:rPr>
        <w:t>reže</w:t>
      </w:r>
      <w:bookmarkEnd w:id="19"/>
    </w:p>
    <w:p w:rsidR="002F582F" w:rsidRDefault="00A50323" w:rsidP="00FC6FEC">
      <w:pPr>
        <w:pStyle w:val="Osnovnitekst"/>
        <w:jc w:val="left"/>
      </w:pPr>
      <w:r>
        <w:t>Primenom k-core algoritma sa</w:t>
      </w:r>
      <w:r w:rsidR="00BB0F26">
        <w:t xml:space="preserve"> stepenom</w:t>
      </w:r>
      <w:r>
        <w:t xml:space="preserve"> 6 dobijamo no</w:t>
      </w:r>
      <w:r w:rsidR="00BB0F26">
        <w:t>vu g</w:t>
      </w:r>
      <w:r w:rsidR="00FC6FEC">
        <w:t xml:space="preserve">lumac-glumac mrezu koja predstavlja jezgro mreže.  </w:t>
      </w:r>
      <w:r w:rsidR="00646740">
        <w:pict>
          <v:shape id="_x0000_i1028" type="#_x0000_t75" style="width:578.7pt;height:450.35pt">
            <v:imagedata r:id="rId22" o:title="actor-actor-kcore"/>
          </v:shape>
        </w:pict>
      </w:r>
    </w:p>
    <w:p w:rsidR="002F582F" w:rsidRPr="00126678" w:rsidRDefault="006D452A" w:rsidP="002F582F">
      <w:pPr>
        <w:pStyle w:val="Oznakaslike"/>
      </w:pPr>
      <w:r>
        <w:t>Figura 3.12</w:t>
      </w:r>
      <w:r w:rsidR="002F582F">
        <w:t>.</w:t>
      </w:r>
      <w:r w:rsidR="00FC6FEC">
        <w:t xml:space="preserve"> </w:t>
      </w:r>
      <w:r w:rsidR="002F582F">
        <w:t>Jezgro mreze Glumac-glumac</w:t>
      </w:r>
    </w:p>
    <w:p w:rsidR="00A50323" w:rsidRDefault="00A50323" w:rsidP="00A50323">
      <w:pPr>
        <w:pStyle w:val="Osnovnitekst"/>
        <w:jc w:val="left"/>
      </w:pPr>
    </w:p>
    <w:p w:rsidR="00A50323" w:rsidRDefault="00A50323" w:rsidP="007D1EC5">
      <w:pPr>
        <w:pStyle w:val="Osnovnitekst"/>
        <w:rPr>
          <w:color w:val="FF0000"/>
        </w:rPr>
      </w:pPr>
      <w:r>
        <w:lastRenderedPageBreak/>
        <w:t>Analzom relacione centralnosti novodobijene mreze</w:t>
      </w:r>
      <w:r w:rsidR="006A0572">
        <w:t xml:space="preserve"> is</w:t>
      </w:r>
      <w:r w:rsidR="00006045">
        <w:t xml:space="preserve">ticu se sledeci glumci, </w:t>
      </w:r>
      <w:r w:rsidR="006D452A">
        <w:t>koji predstavljaju jezgro mreze: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70"/>
        <w:gridCol w:w="2638"/>
      </w:tblGrid>
      <w:tr w:rsidR="00E92DF4" w:rsidRPr="007D1EC5" w:rsidTr="00646740">
        <w:trPr>
          <w:trHeight w:val="499"/>
          <w:jc w:val="center"/>
        </w:trPr>
        <w:tc>
          <w:tcPr>
            <w:tcW w:w="3070" w:type="dxa"/>
          </w:tcPr>
          <w:p w:rsidR="00E92DF4" w:rsidRPr="007D1EC5" w:rsidRDefault="00E92DF4" w:rsidP="00646740">
            <w:pPr>
              <w:pStyle w:val="Osnovnitekst"/>
              <w:ind w:firstLine="0"/>
              <w:jc w:val="center"/>
            </w:pPr>
            <w:r>
              <w:t>Glumac</w:t>
            </w:r>
          </w:p>
        </w:tc>
        <w:tc>
          <w:tcPr>
            <w:tcW w:w="2638" w:type="dxa"/>
          </w:tcPr>
          <w:p w:rsidR="00E92DF4" w:rsidRPr="007D1EC5" w:rsidRDefault="00E92DF4" w:rsidP="00646740">
            <w:pPr>
              <w:pStyle w:val="Osnovnitekst"/>
              <w:ind w:firstLine="0"/>
              <w:jc w:val="center"/>
            </w:pPr>
            <w:r>
              <w:t>Relaciona centralnost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Mark Wahlberg</w:t>
            </w:r>
          </w:p>
        </w:tc>
        <w:tc>
          <w:tcPr>
            <w:tcW w:w="2638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0.026482897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Channing Tatum</w:t>
            </w:r>
          </w:p>
        </w:tc>
        <w:tc>
          <w:tcPr>
            <w:tcW w:w="2638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0.025788127</w:t>
            </w:r>
          </w:p>
        </w:tc>
      </w:tr>
      <w:tr w:rsidR="00E92DF4" w:rsidRPr="007D1EC5" w:rsidTr="00646740">
        <w:trPr>
          <w:trHeight w:val="366"/>
          <w:jc w:val="center"/>
        </w:trPr>
        <w:tc>
          <w:tcPr>
            <w:tcW w:w="3070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Christian Bale</w:t>
            </w:r>
          </w:p>
        </w:tc>
        <w:tc>
          <w:tcPr>
            <w:tcW w:w="2638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0.022547366,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Hugh Jackman</w:t>
            </w:r>
          </w:p>
        </w:tc>
        <w:tc>
          <w:tcPr>
            <w:tcW w:w="2638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0.020767782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Charlize Theron</w:t>
            </w:r>
          </w:p>
        </w:tc>
        <w:tc>
          <w:tcPr>
            <w:tcW w:w="2638" w:type="dxa"/>
          </w:tcPr>
          <w:p w:rsidR="00E92DF4" w:rsidRPr="007D1EC5" w:rsidRDefault="00E92DF4" w:rsidP="00646740">
            <w:pPr>
              <w:pStyle w:val="Osnovnitekst"/>
              <w:ind w:firstLine="0"/>
            </w:pPr>
            <w:r>
              <w:t>0.01755271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Sharlto Copley</w:t>
            </w:r>
          </w:p>
        </w:tc>
        <w:tc>
          <w:tcPr>
            <w:tcW w:w="2638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0.016524996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Matthew McConaughey</w:t>
            </w:r>
          </w:p>
        </w:tc>
        <w:tc>
          <w:tcPr>
            <w:tcW w:w="2638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0.016513517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Tom Hardy</w:t>
            </w:r>
          </w:p>
        </w:tc>
        <w:tc>
          <w:tcPr>
            <w:tcW w:w="2638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0.015752563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Brad Pitt</w:t>
            </w:r>
          </w:p>
        </w:tc>
        <w:tc>
          <w:tcPr>
            <w:tcW w:w="2638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0.015329373</w:t>
            </w:r>
          </w:p>
        </w:tc>
      </w:tr>
      <w:tr w:rsidR="00E92DF4" w:rsidRPr="007D1EC5" w:rsidTr="00646740">
        <w:trPr>
          <w:trHeight w:val="378"/>
          <w:jc w:val="center"/>
        </w:trPr>
        <w:tc>
          <w:tcPr>
            <w:tcW w:w="307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Chloe Grace Moretz</w:t>
            </w:r>
          </w:p>
        </w:tc>
        <w:tc>
          <w:tcPr>
            <w:tcW w:w="2638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0.015051278</w:t>
            </w:r>
          </w:p>
        </w:tc>
      </w:tr>
    </w:tbl>
    <w:p w:rsidR="00E92DF4" w:rsidRDefault="006D452A" w:rsidP="0040423C">
      <w:pPr>
        <w:pStyle w:val="Oznakaslike"/>
      </w:pPr>
      <w:r>
        <w:t>Figura 3.13</w:t>
      </w:r>
      <w:r>
        <w:t xml:space="preserve">. </w:t>
      </w:r>
      <w:r>
        <w:t>Glumci koji cine jezgro mreze sa najvecom relacionom centralnoscu</w:t>
      </w:r>
    </w:p>
    <w:p w:rsidR="00AB3941" w:rsidRPr="00AB3941" w:rsidRDefault="00E92DF4" w:rsidP="00E92DF4">
      <w:pPr>
        <w:pStyle w:val="IInivonaslova-Potpoglavlje"/>
      </w:pPr>
      <w:r>
        <w:t xml:space="preserve"> </w:t>
      </w:r>
      <w:bookmarkStart w:id="20" w:name="_Toc687398"/>
      <w:r>
        <w:t>Najpopularniji žanrovi i njihova međupovezanost</w:t>
      </w:r>
      <w:bookmarkEnd w:id="20"/>
    </w:p>
    <w:p w:rsidR="00FC494C" w:rsidRPr="00383BB3" w:rsidRDefault="00AB3941" w:rsidP="00877E0A">
      <w:pPr>
        <w:pStyle w:val="Osnovnitekst"/>
      </w:pPr>
      <w:r>
        <w:t>Analizom bipartitne mreze izmedju entiteta glumaca i zanrova dolazimo do zakljucka da je najpopularniji zanr drama</w:t>
      </w:r>
      <w:r w:rsidR="002969A1" w:rsidRPr="002969A1">
        <w:t xml:space="preserve">. </w:t>
      </w:r>
      <w:r w:rsidR="002969A1">
        <w:t>U tom zanru je glumilo najvise glumaca i najvise puta se pojavljivao u datom skupu. Tabela sa rezul</w:t>
      </w:r>
      <w:r w:rsidR="00652772">
        <w:t>tatima je prikazana u figuri 3.</w:t>
      </w:r>
      <w:r w:rsidR="006D452A">
        <w:t>14</w:t>
      </w:r>
      <w:r w:rsidR="00916F6A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9"/>
        <w:gridCol w:w="2586"/>
      </w:tblGrid>
      <w:tr w:rsidR="00EC00C4" w:rsidRPr="00646740" w:rsidTr="00E92DF4">
        <w:trPr>
          <w:trHeight w:val="405"/>
          <w:jc w:val="center"/>
        </w:trPr>
        <w:tc>
          <w:tcPr>
            <w:tcW w:w="3009" w:type="dxa"/>
          </w:tcPr>
          <w:p w:rsidR="00EC00C4" w:rsidRPr="007D1EC5" w:rsidRDefault="00EC00C4" w:rsidP="002969A1">
            <w:pPr>
              <w:pStyle w:val="Osnovnitekst"/>
              <w:ind w:firstLine="0"/>
              <w:jc w:val="center"/>
            </w:pPr>
            <w:r w:rsidRPr="007D1EC5">
              <w:t>Zanr</w:t>
            </w:r>
          </w:p>
        </w:tc>
        <w:tc>
          <w:tcPr>
            <w:tcW w:w="2586" w:type="dxa"/>
          </w:tcPr>
          <w:p w:rsidR="00EC00C4" w:rsidRPr="007D1EC5" w:rsidRDefault="00EC00C4" w:rsidP="002969A1">
            <w:pPr>
              <w:pStyle w:val="Osnovnitekst"/>
              <w:ind w:firstLine="0"/>
              <w:jc w:val="center"/>
            </w:pPr>
            <w:r w:rsidRPr="007D1EC5">
              <w:t>Broj pojavljivanja glumaca u datom zanru</w:t>
            </w:r>
          </w:p>
        </w:tc>
      </w:tr>
      <w:tr w:rsidR="00EC00C4" w:rsidRPr="007D1EC5" w:rsidTr="00E92DF4">
        <w:trPr>
          <w:trHeight w:val="307"/>
          <w:jc w:val="center"/>
        </w:trPr>
        <w:tc>
          <w:tcPr>
            <w:tcW w:w="3009" w:type="dxa"/>
          </w:tcPr>
          <w:p w:rsidR="00EC00C4" w:rsidRPr="007D1EC5" w:rsidRDefault="00EC00C4" w:rsidP="00134CC4">
            <w:pPr>
              <w:pStyle w:val="Osnovnitekst"/>
              <w:ind w:firstLine="0"/>
            </w:pPr>
            <w:r w:rsidRPr="007D1EC5">
              <w:t>Drama</w:t>
            </w:r>
          </w:p>
        </w:tc>
        <w:tc>
          <w:tcPr>
            <w:tcW w:w="2586" w:type="dxa"/>
          </w:tcPr>
          <w:p w:rsidR="00EC00C4" w:rsidRPr="007D1EC5" w:rsidRDefault="00EC00C4" w:rsidP="00134CC4">
            <w:pPr>
              <w:pStyle w:val="Osnovnitekst"/>
              <w:ind w:firstLine="0"/>
            </w:pPr>
            <w:r>
              <w:t>1246</w:t>
            </w:r>
          </w:p>
        </w:tc>
      </w:tr>
      <w:tr w:rsidR="00EC00C4" w:rsidRPr="007D1EC5" w:rsidTr="00E92DF4">
        <w:trPr>
          <w:trHeight w:val="307"/>
          <w:jc w:val="center"/>
        </w:trPr>
        <w:tc>
          <w:tcPr>
            <w:tcW w:w="3009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2586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744</w:t>
            </w:r>
          </w:p>
        </w:tc>
      </w:tr>
      <w:tr w:rsidR="00EC00C4" w:rsidRPr="007D1EC5" w:rsidTr="00E92DF4">
        <w:trPr>
          <w:trHeight w:val="297"/>
          <w:jc w:val="center"/>
        </w:trPr>
        <w:tc>
          <w:tcPr>
            <w:tcW w:w="3009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2586" w:type="dxa"/>
          </w:tcPr>
          <w:p w:rsidR="00EC00C4" w:rsidRPr="007D1EC5" w:rsidRDefault="007D2D29" w:rsidP="00134CC4">
            <w:pPr>
              <w:pStyle w:val="Osnovnitekst"/>
              <w:ind w:firstLine="0"/>
            </w:pPr>
            <w:r>
              <w:t>731</w:t>
            </w:r>
          </w:p>
        </w:tc>
      </w:tr>
      <w:tr w:rsidR="00EC00C4" w:rsidRPr="007D1EC5" w:rsidTr="00E92DF4">
        <w:trPr>
          <w:trHeight w:val="307"/>
          <w:jc w:val="center"/>
        </w:trPr>
        <w:tc>
          <w:tcPr>
            <w:tcW w:w="3009" w:type="dxa"/>
          </w:tcPr>
          <w:p w:rsidR="00EC00C4" w:rsidRPr="007D1EC5" w:rsidRDefault="00EC00C4" w:rsidP="002969A1">
            <w:pPr>
              <w:pStyle w:val="Osnovnitekst"/>
              <w:ind w:firstLine="0"/>
            </w:pPr>
            <w:r w:rsidRPr="007D1EC5">
              <w:t>Adventure</w:t>
            </w:r>
          </w:p>
        </w:tc>
        <w:tc>
          <w:tcPr>
            <w:tcW w:w="2586" w:type="dxa"/>
          </w:tcPr>
          <w:p w:rsidR="00EC00C4" w:rsidRPr="007D1EC5" w:rsidRDefault="00EC00C4" w:rsidP="00134CC4">
            <w:pPr>
              <w:pStyle w:val="Osnovnitekst"/>
              <w:ind w:firstLine="0"/>
            </w:pPr>
            <w:r>
              <w:t>675</w:t>
            </w:r>
          </w:p>
        </w:tc>
      </w:tr>
    </w:tbl>
    <w:p w:rsidR="007D1EC5" w:rsidRDefault="006D452A" w:rsidP="007D1EC5">
      <w:pPr>
        <w:pStyle w:val="Oznakaslike"/>
      </w:pPr>
      <w:r>
        <w:t>Figura 3.14</w:t>
      </w:r>
      <w:r w:rsidR="007D1EC5">
        <w:t>. Najpopularniji zanrovi</w:t>
      </w:r>
    </w:p>
    <w:p w:rsidR="00E92DF4" w:rsidRDefault="00A87D73" w:rsidP="00E92DF4">
      <w:pPr>
        <w:pStyle w:val="Osnovnitekst"/>
        <w:ind w:firstLine="432"/>
      </w:pPr>
      <w:r>
        <w:tab/>
      </w:r>
    </w:p>
    <w:p w:rsidR="00E92DF4" w:rsidRDefault="00E92DF4" w:rsidP="00E92DF4">
      <w:pPr>
        <w:pStyle w:val="Osnovnitekst"/>
        <w:ind w:firstLine="432"/>
      </w:pPr>
      <w:r>
        <w:lastRenderedPageBreak/>
        <w:t>U nastavku je priložena tabela kojom se ilustruju najpopularnije kombinacije žanrova, kao i koliko su date kombinacije popularne.</w:t>
      </w:r>
      <w:r w:rsidR="000B46DE">
        <w:t xml:space="preserve"> Takođe, priložena je i tabela koja pokazuje sa koliko žanrova se neki žanr povezuje.</w:t>
      </w:r>
    </w:p>
    <w:p w:rsidR="00E92DF4" w:rsidRDefault="00E92DF4" w:rsidP="00E92DF4">
      <w:pPr>
        <w:pStyle w:val="Osnovnitekst"/>
        <w:ind w:firstLine="43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92DF4" w:rsidTr="00646740"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Zanr 1</w:t>
            </w:r>
          </w:p>
        </w:tc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Zanr 2  </w:t>
            </w:r>
          </w:p>
        </w:tc>
        <w:tc>
          <w:tcPr>
            <w:tcW w:w="321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Tezina veze </w:t>
            </w:r>
          </w:p>
        </w:tc>
      </w:tr>
      <w:tr w:rsidR="00E92DF4" w:rsidTr="00646740"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Adventure  </w:t>
            </w:r>
          </w:p>
        </w:tc>
        <w:tc>
          <w:tcPr>
            <w:tcW w:w="321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155</w:t>
            </w:r>
          </w:p>
        </w:tc>
      </w:tr>
      <w:tr w:rsidR="00E92DF4" w:rsidTr="00646740"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Romance  </w:t>
            </w:r>
          </w:p>
        </w:tc>
        <w:tc>
          <w:tcPr>
            <w:tcW w:w="321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98</w:t>
            </w:r>
          </w:p>
        </w:tc>
      </w:tr>
      <w:tr w:rsidR="00E92DF4" w:rsidTr="00646740"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Drama  </w:t>
            </w:r>
          </w:p>
        </w:tc>
        <w:tc>
          <w:tcPr>
            <w:tcW w:w="321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100</w:t>
            </w:r>
          </w:p>
        </w:tc>
      </w:tr>
      <w:tr w:rsidR="00E92DF4" w:rsidTr="00646740"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Crime</w:t>
            </w:r>
          </w:p>
        </w:tc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Drama </w:t>
            </w:r>
          </w:p>
        </w:tc>
        <w:tc>
          <w:tcPr>
            <w:tcW w:w="321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97</w:t>
            </w:r>
          </w:p>
        </w:tc>
      </w:tr>
      <w:tr w:rsidR="00E92DF4" w:rsidTr="00646740"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Sci-Fi </w:t>
            </w:r>
          </w:p>
        </w:tc>
        <w:tc>
          <w:tcPr>
            <w:tcW w:w="321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74</w:t>
            </w:r>
          </w:p>
        </w:tc>
      </w:tr>
      <w:tr w:rsidR="00E92DF4" w:rsidTr="00646740"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3209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 xml:space="preserve">Romance </w:t>
            </w:r>
          </w:p>
        </w:tc>
        <w:tc>
          <w:tcPr>
            <w:tcW w:w="3210" w:type="dxa"/>
          </w:tcPr>
          <w:p w:rsidR="00E92DF4" w:rsidRDefault="00E92DF4" w:rsidP="00646740">
            <w:pPr>
              <w:pStyle w:val="Osnovnitekst"/>
              <w:ind w:firstLine="0"/>
            </w:pPr>
            <w:r>
              <w:t>71</w:t>
            </w:r>
            <w:r w:rsidR="006D452A">
              <w:t xml:space="preserve"> </w:t>
            </w:r>
          </w:p>
        </w:tc>
      </w:tr>
    </w:tbl>
    <w:p w:rsidR="00E92DF4" w:rsidRDefault="00E92DF4" w:rsidP="00E92DF4">
      <w:pPr>
        <w:pStyle w:val="Osnovnitekst"/>
        <w:ind w:firstLine="432"/>
        <w:jc w:val="center"/>
        <w:rPr>
          <w:b/>
          <w:color w:val="FF0000"/>
        </w:rPr>
      </w:pPr>
      <w:r w:rsidRPr="00E92DF4">
        <w:rPr>
          <w:b/>
        </w:rPr>
        <w:t>Figura 3.15. Naj</w:t>
      </w:r>
      <w:r w:rsidR="008046F9">
        <w:rPr>
          <w:b/>
        </w:rPr>
        <w:t>popularnije kombinacije zanrova</w:t>
      </w:r>
    </w:p>
    <w:p w:rsidR="000B46DE" w:rsidRDefault="000B46DE" w:rsidP="00E92DF4">
      <w:pPr>
        <w:pStyle w:val="Osnovnitekst"/>
        <w:ind w:firstLine="432"/>
        <w:jc w:val="center"/>
        <w:rPr>
          <w:b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  <w:gridCol w:w="2973"/>
      </w:tblGrid>
      <w:tr w:rsidR="000B46DE" w:rsidTr="00646740">
        <w:tc>
          <w:tcPr>
            <w:tcW w:w="6655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Zanr</w:t>
            </w:r>
          </w:p>
        </w:tc>
        <w:tc>
          <w:tcPr>
            <w:tcW w:w="2973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 xml:space="preserve">Stepen grananja </w:t>
            </w:r>
          </w:p>
        </w:tc>
      </w:tr>
      <w:tr w:rsidR="000B46DE" w:rsidTr="00646740">
        <w:tc>
          <w:tcPr>
            <w:tcW w:w="6655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Drama</w:t>
            </w:r>
          </w:p>
        </w:tc>
        <w:tc>
          <w:tcPr>
            <w:tcW w:w="2973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 xml:space="preserve">18 </w:t>
            </w:r>
          </w:p>
        </w:tc>
      </w:tr>
      <w:tr w:rsidR="000B46DE" w:rsidTr="00646740">
        <w:tc>
          <w:tcPr>
            <w:tcW w:w="6655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Comedy</w:t>
            </w:r>
          </w:p>
        </w:tc>
        <w:tc>
          <w:tcPr>
            <w:tcW w:w="2973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 xml:space="preserve">17 </w:t>
            </w:r>
          </w:p>
        </w:tc>
      </w:tr>
      <w:tr w:rsidR="000B46DE" w:rsidTr="00646740">
        <w:tc>
          <w:tcPr>
            <w:tcW w:w="6655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Action</w:t>
            </w:r>
          </w:p>
        </w:tc>
        <w:tc>
          <w:tcPr>
            <w:tcW w:w="2973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 xml:space="preserve">16 </w:t>
            </w:r>
          </w:p>
        </w:tc>
      </w:tr>
      <w:tr w:rsidR="000B46DE" w:rsidTr="00646740">
        <w:tc>
          <w:tcPr>
            <w:tcW w:w="6655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Adventure</w:t>
            </w:r>
          </w:p>
        </w:tc>
        <w:tc>
          <w:tcPr>
            <w:tcW w:w="2973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15</w:t>
            </w:r>
          </w:p>
        </w:tc>
      </w:tr>
      <w:tr w:rsidR="000B46DE" w:rsidTr="00646740">
        <w:tc>
          <w:tcPr>
            <w:tcW w:w="6655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Romance</w:t>
            </w:r>
          </w:p>
        </w:tc>
        <w:tc>
          <w:tcPr>
            <w:tcW w:w="2973" w:type="dxa"/>
          </w:tcPr>
          <w:p w:rsidR="000B46DE" w:rsidRDefault="000B46DE" w:rsidP="00646740">
            <w:pPr>
              <w:pStyle w:val="Osnovnitekst"/>
              <w:ind w:firstLine="0"/>
            </w:pPr>
            <w:r>
              <w:t>15</w:t>
            </w:r>
          </w:p>
        </w:tc>
      </w:tr>
    </w:tbl>
    <w:p w:rsidR="000B46DE" w:rsidRDefault="008046F9" w:rsidP="000B46DE">
      <w:pPr>
        <w:pStyle w:val="Oznakaslike"/>
      </w:pPr>
      <w:r>
        <w:t>Figura 3.16</w:t>
      </w:r>
      <w:r w:rsidR="000B46DE">
        <w:t>. Najpopularniiji zanrovi</w:t>
      </w:r>
    </w:p>
    <w:p w:rsidR="001B4FAC" w:rsidRDefault="000B46DE" w:rsidP="000B46DE">
      <w:pPr>
        <w:pStyle w:val="Oznakaslike"/>
      </w:pPr>
      <w:r>
        <w:rPr>
          <w:noProof/>
          <w:lang w:val="en-US"/>
        </w:rPr>
        <w:lastRenderedPageBreak/>
        <w:drawing>
          <wp:inline distT="0" distB="0" distL="0" distR="0">
            <wp:extent cx="5057229" cy="3880237"/>
            <wp:effectExtent l="0" t="0" r="0" b="6350"/>
            <wp:docPr id="13" name="Picture 13" descr="gen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enre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48" cy="388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B23">
        <w:t xml:space="preserve"> </w:t>
      </w:r>
    </w:p>
    <w:p w:rsidR="000B46DE" w:rsidRDefault="000B46DE" w:rsidP="000B46DE">
      <w:pPr>
        <w:pStyle w:val="Oznakaslike"/>
      </w:pPr>
      <w:r>
        <w:t>Figura 3.17. Mreža žanrova</w:t>
      </w:r>
    </w:p>
    <w:p w:rsidR="000B46DE" w:rsidRDefault="000B46DE" w:rsidP="000B46DE">
      <w:pPr>
        <w:pStyle w:val="Osnovnitekst"/>
      </w:pPr>
    </w:p>
    <w:p w:rsidR="000B46DE" w:rsidRPr="00E92DF4" w:rsidRDefault="000B46DE" w:rsidP="000B46DE">
      <w:pPr>
        <w:pStyle w:val="Osnovnitekst"/>
        <w:ind w:firstLine="432"/>
        <w:rPr>
          <w:b/>
        </w:rPr>
      </w:pPr>
    </w:p>
    <w:p w:rsidR="00E92DF4" w:rsidRDefault="00B72806" w:rsidP="00B72806">
      <w:pPr>
        <w:pStyle w:val="IInivonaslova-Potpoglavlje"/>
      </w:pPr>
      <w:r>
        <w:t xml:space="preserve"> </w:t>
      </w:r>
      <w:bookmarkStart w:id="21" w:name="_Toc687399"/>
      <w:r>
        <w:t>Uticaj filma na dalje performanse glumca</w:t>
      </w:r>
      <w:bookmarkEnd w:id="21"/>
    </w:p>
    <w:p w:rsidR="00B72806" w:rsidRPr="00B72806" w:rsidRDefault="00B72806" w:rsidP="00B72806">
      <w:pPr>
        <w:pStyle w:val="Osnovnitekst"/>
        <w:ind w:firstLine="567"/>
      </w:pPr>
      <w:r>
        <w:t>Mreža film-film omogućava odličnu vizuelizaciju uticaja kako pojedini filmovi utiču na dalji karijerni tok nekog glumca. Budući da grane između filmova (čvorova) navedene mreže postoje ukoliko je neki glumac glumio u oba filma, težina te grane predstavlja broj glumaca koji su glumili u oba filma. Analizom ovako formirane mreže je ustanovljeno da sve filmske franšize dele ubedljivo najveći broj glumaca, što pokazuje da glumci koji glume u franšizama, za to vreme glume samo u franšizama. U nastavku je priložena tabela sa vezama između filmova, kao i broja istih glumaca u oba filma.</w:t>
      </w:r>
    </w:p>
    <w:p w:rsidR="00B72806" w:rsidRPr="00B72806" w:rsidRDefault="00B72806" w:rsidP="00B72806">
      <w:pPr>
        <w:pStyle w:val="Osnovnitekst"/>
      </w:pPr>
    </w:p>
    <w:tbl>
      <w:tblPr>
        <w:tblW w:w="8722" w:type="dxa"/>
        <w:jc w:val="center"/>
        <w:tblLook w:val="04A0" w:firstRow="1" w:lastRow="0" w:firstColumn="1" w:lastColumn="0" w:noHBand="0" w:noVBand="1"/>
      </w:tblPr>
      <w:tblGrid>
        <w:gridCol w:w="3052"/>
        <w:gridCol w:w="4230"/>
        <w:gridCol w:w="1440"/>
      </w:tblGrid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Film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hronološki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prvi</w:t>
            </w:r>
            <w:proofErr w:type="spellEnd"/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Film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hronološki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drugi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Broj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deljenih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glumaca</w:t>
            </w:r>
            <w:proofErr w:type="spellEnd"/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</w:t>
            </w:r>
          </w:p>
        </w:tc>
        <w:tc>
          <w:tcPr>
            <w:tcW w:w="4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Revenge of the Fallen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1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Sex and the City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Sex and the City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Olympus Has Fallen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London Has Fallen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Harry Potter and the Half-Blood Prince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Harry Potter and the Deathly Hallows: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Alice in Wonderland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Alice Through the Looking Glass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X: First Class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X-Men: Apocalypse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Revenge of the Fallen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Dark of the Moon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Transformers: Dark of the Moon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Thor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Thor: The Dark World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Eclipse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Eclipse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1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Twilight Saga: Breaking Dawn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Maze Runner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Maze Runner: The Scorch Trials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Catching Fire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Catching Fire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Catching Fire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Hunger Games: Mockingjay - Part 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The Hobbit: The Desolation of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Smaug</w:t>
            </w:r>
            <w:proofErr w:type="spellEnd"/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The Battle of the Five Armies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An Unexpected Journey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The Battle of the Five Armies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Hobbit: An Unexpected Journey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The Hobbit: The Desolation of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Smaug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72806" w:rsidTr="00B72806">
        <w:trPr>
          <w:trHeight w:val="286"/>
          <w:jc w:val="center"/>
        </w:trPr>
        <w:tc>
          <w:tcPr>
            <w:tcW w:w="3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Expendables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The Expendables 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2806" w:rsidRDefault="00B72806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</w:tbl>
    <w:p w:rsidR="00BC19BD" w:rsidRDefault="0040423C" w:rsidP="004866EB">
      <w:pPr>
        <w:pStyle w:val="Osnovnitekst"/>
        <w:jc w:val="center"/>
        <w:rPr>
          <w:b/>
          <w:color w:val="FF0000"/>
        </w:rPr>
      </w:pPr>
      <w:r>
        <w:rPr>
          <w:b/>
        </w:rPr>
        <w:t>Figura 3.18</w:t>
      </w:r>
      <w:r w:rsidR="00B72806" w:rsidRPr="004866EB">
        <w:rPr>
          <w:b/>
        </w:rPr>
        <w:t xml:space="preserve"> Filmovi koji im</w:t>
      </w:r>
      <w:r>
        <w:rPr>
          <w:b/>
        </w:rPr>
        <w:t>aju najvise zajednickih glumaca</w:t>
      </w:r>
    </w:p>
    <w:p w:rsidR="00595EFC" w:rsidRPr="004866EB" w:rsidRDefault="00595EFC" w:rsidP="004866EB">
      <w:pPr>
        <w:pStyle w:val="Osnovnitekst"/>
        <w:jc w:val="center"/>
        <w:rPr>
          <w:b/>
        </w:rPr>
      </w:pPr>
    </w:p>
    <w:p w:rsidR="00BC19BD" w:rsidRDefault="00595EFC" w:rsidP="00595EFC">
      <w:pPr>
        <w:pStyle w:val="IInivonaslova-Potpoglavlje"/>
      </w:pPr>
      <w:r>
        <w:t xml:space="preserve"> </w:t>
      </w:r>
      <w:bookmarkStart w:id="22" w:name="_Toc687400"/>
      <w:r>
        <w:t>Uticaj zarade na svojstva mreže</w:t>
      </w:r>
      <w:bookmarkEnd w:id="22"/>
    </w:p>
    <w:p w:rsidR="00595EFC" w:rsidRPr="00595EFC" w:rsidRDefault="00595EFC" w:rsidP="00595EFC">
      <w:pPr>
        <w:pStyle w:val="Osnovnitekst"/>
      </w:pPr>
    </w:p>
    <w:p w:rsidR="00BC19BD" w:rsidRPr="00BC19BD" w:rsidRDefault="00595EFC" w:rsidP="00BC19BD">
      <w:pPr>
        <w:pStyle w:val="Osnovnitekst"/>
      </w:pPr>
      <w:r w:rsidRPr="00FC6FEC">
        <w:t>Uvodjenjem prihoda kao novog kriterijuma filtriranja u grafu filmova, omogućuje se još jedna semantički bitna analiza. Prihodi koje su filmovi ostvarili se nalaze u opsegu od 0 miliona, pa do 950 miliona dolara. Prva uočljiva stvar jeste činjenica da velika većina filmova (oko 80%) spada u grupu sa najmanje primanja (od 0 do 150 miliona); Iz prethodnog se može ustanoviti da raspodela filmova po zaradi takođe prati raspodelu nalik power-law raspodeli. Stoga, promena svojstava mreže jeste kao i anticipirana, odnosno, promena je slična kao promeni nastaloj usled filtriranja stepena čvora.</w:t>
      </w:r>
      <w:r w:rsidR="00454462">
        <w:t xml:space="preserve"> U nastavku su predstavljeni grafovi u karakterističnim trenucima prilikom filtracije.</w:t>
      </w:r>
    </w:p>
    <w:p w:rsidR="00C90C76" w:rsidRDefault="00C90C76" w:rsidP="00C90C76">
      <w:pPr>
        <w:pStyle w:val="Osnovnitekst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6BB0333" wp14:editId="0F769E06">
            <wp:extent cx="3236181" cy="2600077"/>
            <wp:effectExtent l="0" t="0" r="2540" b="0"/>
            <wp:docPr id="8" name="Picture 8" descr="C:\Users\milenkok\AppData\Local\Temp\7zE8D3D8D39\movie-movie-metrike-1-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milenkok\AppData\Local\Temp\7zE8D3D8D39\movie-movie-metrike-1-graph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94" cy="260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76" w:rsidRPr="00E00B23" w:rsidRDefault="00C90C76" w:rsidP="00C90C76">
      <w:pPr>
        <w:pStyle w:val="Oznakaslike"/>
        <w:rPr>
          <w:color w:val="FF0000"/>
        </w:rPr>
      </w:pPr>
      <w:r>
        <w:t>Figura 3.1</w:t>
      </w:r>
      <w:r w:rsidR="0040423C">
        <w:t>9. Graf filmova pre filtracije</w:t>
      </w:r>
    </w:p>
    <w:p w:rsidR="00C90C76" w:rsidRDefault="00C90C76" w:rsidP="00C90C76">
      <w:pPr>
        <w:pStyle w:val="Osnovnitekst"/>
        <w:ind w:firstLine="0"/>
        <w:rPr>
          <w:color w:val="FF0000"/>
        </w:rPr>
      </w:pPr>
    </w:p>
    <w:p w:rsidR="00C90C76" w:rsidRDefault="00C90C76" w:rsidP="00C90C76">
      <w:pPr>
        <w:pStyle w:val="Osnovnitekst"/>
        <w:jc w:val="center"/>
      </w:pPr>
      <w:r>
        <w:rPr>
          <w:noProof/>
          <w:lang w:val="en-US"/>
        </w:rPr>
        <w:drawing>
          <wp:inline distT="0" distB="0" distL="0" distR="0" wp14:anchorId="549909EB" wp14:editId="0E1E6FFD">
            <wp:extent cx="3124862" cy="2486107"/>
            <wp:effectExtent l="0" t="0" r="0" b="9525"/>
            <wp:docPr id="10" name="Picture 10" descr="C:\Users\milenkok\AppData\Local\Temp\7zE8D3DED99\movie-movie-metrike-2-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milenkok\AppData\Local\Temp\7zE8D3DED99\movie-movie-metrike-2-graph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650" cy="24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76" w:rsidRDefault="0040423C" w:rsidP="00C90C76">
      <w:pPr>
        <w:pStyle w:val="Oznakaslike"/>
        <w:rPr>
          <w:color w:val="FF0000"/>
        </w:rPr>
      </w:pPr>
      <w:r>
        <w:t>Figura 3.20</w:t>
      </w:r>
      <w:r w:rsidR="00C90C76">
        <w:t>. Graf sa filmovima koji su z</w:t>
      </w:r>
      <w:r>
        <w:t>aradili preko 50 miliona dolara</w:t>
      </w:r>
    </w:p>
    <w:p w:rsidR="00C90C76" w:rsidRDefault="00C90C76" w:rsidP="00C90C76">
      <w:pPr>
        <w:pStyle w:val="Osnovnitekst"/>
        <w:jc w:val="center"/>
      </w:pPr>
      <w:r>
        <w:rPr>
          <w:noProof/>
          <w:lang w:val="en-US"/>
        </w:rPr>
        <w:drawing>
          <wp:inline distT="0" distB="0" distL="0" distR="0" wp14:anchorId="325595D6" wp14:editId="18620757">
            <wp:extent cx="2336969" cy="1812898"/>
            <wp:effectExtent l="0" t="0" r="6350" b="0"/>
            <wp:docPr id="12" name="Picture 12" descr="C:\Users\milenkok\AppData\Local\Temp\7zE8D3357A9\movie-movie-metrike-3-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lenkok\AppData\Local\Temp\7zE8D3357A9\movie-movie-metrike-3-graph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585" cy="18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462" w:rsidRDefault="0040423C" w:rsidP="00454462">
      <w:pPr>
        <w:pStyle w:val="Oznakaslike"/>
        <w:rPr>
          <w:color w:val="FF0000"/>
        </w:rPr>
      </w:pPr>
      <w:r>
        <w:t>Figura 3.21</w:t>
      </w:r>
      <w:r w:rsidR="00454462">
        <w:t>. Graf sa filmovima koji su za</w:t>
      </w:r>
      <w:r>
        <w:t>radili preko 150 miliona dolara</w:t>
      </w:r>
    </w:p>
    <w:p w:rsidR="009F7640" w:rsidRDefault="00D659C9" w:rsidP="00D659C9">
      <w:pPr>
        <w:pStyle w:val="IInivonaslova-Potpoglavlje"/>
      </w:pPr>
      <w:r>
        <w:lastRenderedPageBreak/>
        <w:t xml:space="preserve"> </w:t>
      </w:r>
      <w:bookmarkStart w:id="23" w:name="_Toc687401"/>
      <w:r>
        <w:t>Najproduktivniji režiser</w:t>
      </w:r>
      <w:bookmarkEnd w:id="23"/>
    </w:p>
    <w:p w:rsidR="00D659C9" w:rsidRDefault="00D659C9" w:rsidP="00D659C9">
      <w:pPr>
        <w:pStyle w:val="Osnovnitekst"/>
      </w:pPr>
      <w:r>
        <w:t>U prilogu je tabela sa najproduktivnijim režiserima iz posmatranog skupa.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659C9" w:rsidTr="00646740"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Reziser</w:t>
            </w:r>
          </w:p>
        </w:tc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 xml:space="preserve">Broj filmova </w:t>
            </w:r>
          </w:p>
        </w:tc>
      </w:tr>
      <w:tr w:rsidR="00D659C9" w:rsidTr="00646740"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Ridley Scott</w:t>
            </w:r>
          </w:p>
        </w:tc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8</w:t>
            </w:r>
          </w:p>
        </w:tc>
      </w:tr>
      <w:tr w:rsidR="00D659C9" w:rsidTr="00646740"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Christopher Nolan</w:t>
            </w:r>
          </w:p>
        </w:tc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5</w:t>
            </w:r>
          </w:p>
        </w:tc>
      </w:tr>
      <w:tr w:rsidR="00D659C9" w:rsidTr="00646740"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Danny Boyle</w:t>
            </w:r>
          </w:p>
        </w:tc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5</w:t>
            </w:r>
          </w:p>
        </w:tc>
      </w:tr>
      <w:tr w:rsidR="00D659C9" w:rsidTr="00646740"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David Fincher</w:t>
            </w:r>
          </w:p>
        </w:tc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>5</w:t>
            </w:r>
          </w:p>
        </w:tc>
      </w:tr>
      <w:tr w:rsidR="00D659C9" w:rsidTr="00646740"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 xml:space="preserve">J.J. Abrams </w:t>
            </w:r>
          </w:p>
        </w:tc>
        <w:tc>
          <w:tcPr>
            <w:tcW w:w="4814" w:type="dxa"/>
          </w:tcPr>
          <w:p w:rsidR="00D659C9" w:rsidRDefault="00D659C9" w:rsidP="00646740">
            <w:pPr>
              <w:pStyle w:val="Osnovnitekst"/>
              <w:ind w:firstLine="0"/>
            </w:pPr>
            <w:r>
              <w:t xml:space="preserve">5 </w:t>
            </w:r>
          </w:p>
        </w:tc>
      </w:tr>
    </w:tbl>
    <w:p w:rsidR="00D659C9" w:rsidRDefault="00D659C9" w:rsidP="00D659C9">
      <w:pPr>
        <w:pStyle w:val="Osnovnitekst"/>
        <w:jc w:val="center"/>
        <w:rPr>
          <w:b/>
          <w:color w:val="FF0000"/>
        </w:rPr>
      </w:pPr>
      <w:r w:rsidRPr="00D659C9">
        <w:rPr>
          <w:b/>
        </w:rPr>
        <w:t>Figura 3.2</w:t>
      </w:r>
      <w:r w:rsidR="0040423C">
        <w:rPr>
          <w:b/>
        </w:rPr>
        <w:t>2</w:t>
      </w:r>
      <w:r w:rsidRPr="00D659C9">
        <w:rPr>
          <w:b/>
        </w:rPr>
        <w:t>. Pet najproduktivnijih rezisera (ako iz</w:t>
      </w:r>
      <w:r w:rsidR="0040423C">
        <w:rPr>
          <w:b/>
        </w:rPr>
        <w:t>uzmemo fransize)</w:t>
      </w:r>
    </w:p>
    <w:p w:rsidR="008F6E2E" w:rsidRPr="00D659C9" w:rsidRDefault="008F6E2E" w:rsidP="00D659C9">
      <w:pPr>
        <w:pStyle w:val="Osnovnitekst"/>
        <w:jc w:val="center"/>
        <w:rPr>
          <w:b/>
        </w:rPr>
      </w:pPr>
    </w:p>
    <w:p w:rsidR="008F6E2E" w:rsidRPr="008F6E2E" w:rsidRDefault="008F6E2E" w:rsidP="008F6E2E">
      <w:pPr>
        <w:pStyle w:val="IInivonaslova-Potpoglavlje"/>
      </w:pPr>
      <w:r>
        <w:t xml:space="preserve"> </w:t>
      </w:r>
      <w:bookmarkStart w:id="24" w:name="_Toc687402"/>
      <w:r>
        <w:t>Omiljeni glumci pojedinih režisera</w:t>
      </w:r>
      <w:bookmarkEnd w:id="24"/>
    </w:p>
    <w:p w:rsidR="008F6E2E" w:rsidRDefault="008F6E2E" w:rsidP="008F6E2E">
      <w:pPr>
        <w:pStyle w:val="Osnovnitekst"/>
      </w:pPr>
      <w:r>
        <w:t>Najpraktičniji pristup rešavanju ovog problema jeste konstruisanjem bipartitne mreže čiji su čvorovi i glumci i režiseri. Glumac i režiser su povezani ukoliko je glumac glumio u filmu koji je neki režiser režirao. Težina takve grane predstavlja broj filmova na kojem su neki režiser i neki glumac zajedno radili. U nastavku je priložena tabela koja predstavlja rezultate ovakve analize.</w:t>
      </w:r>
    </w:p>
    <w:tbl>
      <w:tblPr>
        <w:tblW w:w="5701" w:type="dxa"/>
        <w:jc w:val="center"/>
        <w:tblLook w:val="04A0" w:firstRow="1" w:lastRow="0" w:firstColumn="1" w:lastColumn="0" w:noHBand="0" w:noVBand="1"/>
      </w:tblPr>
      <w:tblGrid>
        <w:gridCol w:w="2785"/>
        <w:gridCol w:w="2588"/>
        <w:gridCol w:w="1304"/>
      </w:tblGrid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Režiser</w:t>
            </w:r>
            <w:proofErr w:type="spellEnd"/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Glumac</w:t>
            </w:r>
            <w:proofErr w:type="spellEnd"/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broj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kolaboracija</w:t>
            </w:r>
            <w:proofErr w:type="spellEnd"/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Russell Crowe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Paul W.S. Anderson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Milla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Jovovich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Lars von Trier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Charlotte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Gainsbourg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Dennis Dugan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Adam Sandler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David Yates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Daniel Radcliffe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David Yates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Emma Watson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David Yates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Rupert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Grint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 Burton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Johnny Depp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 Burton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Helena Bonham Carter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Jackson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Martin Freeman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Jackson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Ian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McKellen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Jackson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Richard Armitage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Peter Berg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Mark Wahlberg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Paul Feig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Melissa McCarthy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Neill Blomkamp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Sharlto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Copley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Michael Bay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Shia LaBeouf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Michael Bay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Josh Duhamel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Michael Bay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Tyrese Gibson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7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Martin Scorsese</w:t>
            </w:r>
          </w:p>
        </w:tc>
        <w:tc>
          <w:tcPr>
            <w:tcW w:w="2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Leonardo DiCaprio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40423C" w:rsidP="0064674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</w:t>
            </w:r>
            <w:r w:rsidR="008F6E2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</w:tbl>
    <w:p w:rsidR="008F6E2E" w:rsidRDefault="0040423C" w:rsidP="008F6E2E">
      <w:pPr>
        <w:pStyle w:val="Oznakaslike"/>
        <w:rPr>
          <w:color w:val="FF0000"/>
        </w:rPr>
      </w:pPr>
      <w:r>
        <w:t>Figura 3.23</w:t>
      </w:r>
      <w:r w:rsidR="008F6E2E">
        <w:t xml:space="preserve">. Najcesce </w:t>
      </w:r>
      <w:r>
        <w:t>veze izmedju glumca i reditelja</w:t>
      </w:r>
    </w:p>
    <w:p w:rsidR="008F6E2E" w:rsidRDefault="008F6E2E" w:rsidP="008F6E2E">
      <w:pPr>
        <w:pStyle w:val="Osnovnitekst"/>
      </w:pPr>
    </w:p>
    <w:p w:rsidR="008F6E2E" w:rsidRPr="00FC150C" w:rsidRDefault="008F6E2E" w:rsidP="008F6E2E">
      <w:pPr>
        <w:pStyle w:val="Osnovnitekst"/>
      </w:pPr>
      <w:r>
        <w:t>Potrebno je naglasiti da, u opštem slučaju, broj kolaboracija između režisera i nekog glumca nije dovoljan ukazatelj na to da li je posmatrani glumac omiljeni saradnik nekog režisera. Na primer, u slučaju da je broj kolaboracija između režisera i njegovih glumaca daleko veći, a da je drugi po redu omiljeni glumac neko ko je takođe veliki broj puta kolaborirao sa režiserom (ali neznatno manje od omiljenog glumca), onda se intenzitet favorizma gubi. U takvom slučaju bi bilo potrebno da se sprovede analiza kao što je na narednoj tabeli.</w:t>
      </w:r>
      <w:r w:rsidR="00B90499">
        <w:t xml:space="preserve"> Za primer je dat režiser Ridley Scott, kao i lista većine njegovih kolaboratora.</w:t>
      </w:r>
    </w:p>
    <w:tbl>
      <w:tblPr>
        <w:tblW w:w="5519" w:type="dxa"/>
        <w:jc w:val="center"/>
        <w:tblLook w:val="04A0" w:firstRow="1" w:lastRow="0" w:firstColumn="1" w:lastColumn="0" w:noHBand="0" w:noVBand="1"/>
      </w:tblPr>
      <w:tblGrid>
        <w:gridCol w:w="2438"/>
        <w:gridCol w:w="2753"/>
        <w:gridCol w:w="1304"/>
      </w:tblGrid>
      <w:tr w:rsidR="00B90499" w:rsidTr="00646740">
        <w:trPr>
          <w:trHeight w:val="286"/>
          <w:jc w:val="center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90499" w:rsidRDefault="00B90499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Režiser</w:t>
            </w:r>
            <w:proofErr w:type="spellEnd"/>
          </w:p>
        </w:tc>
        <w:tc>
          <w:tcPr>
            <w:tcW w:w="2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90499" w:rsidRDefault="00B90499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Glumac</w:t>
            </w:r>
            <w:proofErr w:type="spellEnd"/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90499" w:rsidRDefault="00B90499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broj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kolaboracija</w:t>
            </w:r>
            <w:proofErr w:type="spellEnd"/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Russell Crowe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Michael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Fassbender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Noomi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Rapace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Logan Marshall-Green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Charlize Theron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Matt Damon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Jessica Chastain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Kristen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Wiig</w:t>
            </w:r>
            <w:proofErr w:type="spellEnd"/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F6E2E" w:rsidTr="00646740">
        <w:trPr>
          <w:trHeight w:val="286"/>
          <w:jc w:val="center"/>
        </w:trPr>
        <w:tc>
          <w:tcPr>
            <w:tcW w:w="2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Ridley Scott</w:t>
            </w:r>
          </w:p>
        </w:tc>
        <w:tc>
          <w:tcPr>
            <w:tcW w:w="2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Kate Mara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E2E" w:rsidRDefault="008F6E2E" w:rsidP="00646740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:rsidR="008F6E2E" w:rsidRPr="00FC6FEC" w:rsidRDefault="0040423C" w:rsidP="008F6E2E">
      <w:pPr>
        <w:pStyle w:val="Oznakaslike"/>
        <w:rPr>
          <w:color w:val="FF0000"/>
        </w:rPr>
      </w:pPr>
      <w:r>
        <w:t>Figura 3.24</w:t>
      </w:r>
      <w:r w:rsidR="008F6E2E">
        <w:t xml:space="preserve"> Glumci koji su glumi</w:t>
      </w:r>
      <w:r>
        <w:t>li u filmovima Ridley-a Scott-a</w:t>
      </w:r>
    </w:p>
    <w:p w:rsidR="00B90499" w:rsidRDefault="00B90499" w:rsidP="008F6E2E">
      <w:pPr>
        <w:pStyle w:val="Osnovnitekst"/>
      </w:pPr>
      <w:r>
        <w:t>Iz navedene tabele se može uvideti da Russel Crowe zaista jeste omiljeni glumac Ridley-a.</w:t>
      </w:r>
    </w:p>
    <w:p w:rsidR="00B90499" w:rsidRDefault="00B90499" w:rsidP="00B90499">
      <w:pPr>
        <w:pStyle w:val="IInivonaslova-Potpoglavlje"/>
      </w:pPr>
      <w:r>
        <w:t xml:space="preserve"> </w:t>
      </w:r>
      <w:bookmarkStart w:id="25" w:name="_Toc687403"/>
      <w:r>
        <w:t>Filmska produkcija</w:t>
      </w:r>
      <w:bookmarkEnd w:id="25"/>
    </w:p>
    <w:p w:rsidR="008F6E2E" w:rsidRDefault="008F6E2E" w:rsidP="00B90499">
      <w:pPr>
        <w:pStyle w:val="IInivonaslova-Potpoglavlje"/>
        <w:numPr>
          <w:ilvl w:val="0"/>
          <w:numId w:val="0"/>
        </w:numPr>
        <w:ind w:left="567"/>
      </w:pPr>
    </w:p>
    <w:p w:rsidR="00B90499" w:rsidRPr="00B90499" w:rsidRDefault="00B90499" w:rsidP="00B90499">
      <w:pPr>
        <w:pStyle w:val="Osnovnitekst"/>
      </w:pPr>
      <w:r>
        <w:t xml:space="preserve">U nastavku su predstavljeni podaci koji ukazuju na filmsku produkciju i zaradu u proteklih 10 godina. Može se lako uočiti da je produkcija vremenom sve veća, i da poseduje skoro konstantan rast, sa kratkim periodima regresije. </w:t>
      </w:r>
    </w:p>
    <w:p w:rsidR="00897C8D" w:rsidRPr="00897C8D" w:rsidRDefault="00DC42A5" w:rsidP="00897C8D">
      <w:pPr>
        <w:pStyle w:val="Osnovnitekst"/>
        <w:rPr>
          <w:vertAlign w:val="subscrip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45735" cy="3532505"/>
            <wp:effectExtent l="0" t="0" r="0" b="0"/>
            <wp:docPr id="2" name="Picture 2" descr="C:\Users\milenkok\AppData\Local\Microsoft\Windows\INetCache\Content.Word\re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ilenkok\AppData\Local\Microsoft\Windows\INetCache\Content.Word\revenu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A5" w:rsidRDefault="0040423C" w:rsidP="00DC42A5">
      <w:pPr>
        <w:pStyle w:val="Oznakaslike"/>
      </w:pPr>
      <w:r>
        <w:t>Figura 3.25</w:t>
      </w:r>
      <w:r w:rsidR="005326B7">
        <w:t>.</w:t>
      </w:r>
      <w:r w:rsidR="00DC42A5">
        <w:t xml:space="preserve"> Zarada  po godini u milionima dolara</w:t>
      </w:r>
    </w:p>
    <w:p w:rsidR="00DC42A5" w:rsidRPr="00897C8D" w:rsidRDefault="00646740" w:rsidP="00DC42A5">
      <w:pPr>
        <w:pStyle w:val="Osnovnitekst"/>
        <w:rPr>
          <w:vertAlign w:val="subscript"/>
        </w:rPr>
      </w:pPr>
      <w:r>
        <w:pict>
          <v:shape id="_x0000_i1029" type="#_x0000_t75" style="width:457.15pt;height:258.1pt">
            <v:imagedata r:id="rId28" o:title="Capture"/>
          </v:shape>
        </w:pict>
      </w:r>
    </w:p>
    <w:p w:rsidR="00DC42A5" w:rsidRDefault="0040423C" w:rsidP="00DC42A5">
      <w:pPr>
        <w:pStyle w:val="Oznakaslike"/>
        <w:rPr>
          <w:color w:val="FF0000"/>
        </w:rPr>
      </w:pPr>
      <w:r>
        <w:t>Figura 3.26</w:t>
      </w:r>
      <w:r w:rsidR="005326B7">
        <w:t>.</w:t>
      </w:r>
      <w:r w:rsidR="00DC42A5">
        <w:t xml:space="preserve"> Broj filmova po godi</w:t>
      </w:r>
      <w:r>
        <w:t>ni</w:t>
      </w:r>
    </w:p>
    <w:p w:rsidR="001D6234" w:rsidRPr="005326B7" w:rsidRDefault="001D6234" w:rsidP="005326B7">
      <w:pPr>
        <w:pStyle w:val="Osnovnitekst"/>
      </w:pPr>
    </w:p>
    <w:p w:rsidR="00C6085A" w:rsidRPr="008A6AF0" w:rsidRDefault="00C6085A" w:rsidP="00646740">
      <w:pPr>
        <w:pStyle w:val="Osnovnitekst"/>
        <w:ind w:firstLine="0"/>
      </w:pPr>
    </w:p>
    <w:p w:rsidR="006D1C20" w:rsidRDefault="00073DF3" w:rsidP="006D1C20">
      <w:pPr>
        <w:pStyle w:val="Inivonaslova-Poglavlje"/>
      </w:pPr>
      <w:bookmarkStart w:id="26" w:name="_Toc687404"/>
      <w:bookmarkEnd w:id="2"/>
      <w:r>
        <w:lastRenderedPageBreak/>
        <w:t>Zakljucak</w:t>
      </w:r>
      <w:bookmarkEnd w:id="26"/>
    </w:p>
    <w:p w:rsidR="00646740" w:rsidRDefault="00646740" w:rsidP="00646740">
      <w:pPr>
        <w:pStyle w:val="Osnovnitekst"/>
      </w:pPr>
      <w:r>
        <w:t>Analizom popularnih svetskih, pre svega holivudskih, filmova u periodu od 2006. do 2016. mozemo odgovoriti na brojna pitanja koja se odnose na ponasanje</w:t>
      </w:r>
      <w:r w:rsidR="002D042E">
        <w:t xml:space="preserve"> i pravilnosti u takvoj zajednici</w:t>
      </w:r>
      <w:r>
        <w:t>.</w:t>
      </w:r>
      <w:r w:rsidR="002D042E">
        <w:t xml:space="preserve"> Zajednica glumaca ima svojstva i prati zakonitosti socijalnih mreza, sto znaci da se moze analizirati tehnikama analize socijalnih mreza.</w:t>
      </w:r>
    </w:p>
    <w:p w:rsidR="002D042E" w:rsidRDefault="002D042E" w:rsidP="00646740">
      <w:pPr>
        <w:pStyle w:val="Osnovnitekst"/>
      </w:pPr>
      <w:r>
        <w:t xml:space="preserve">Uoceno je koji glumci su najpopularniji, najproduktivniji, sta utice na njihov uspeh, koji glumci su centar mreze i zasto se formiraju zajednice glumaca. </w:t>
      </w:r>
      <w:r w:rsidR="00365EBC">
        <w:t>Analizom zajednice</w:t>
      </w:r>
      <w:r>
        <w:t xml:space="preserve"> kroz prizmu zanra dobili smo uvid koji zanrovi spajaju filmove i glumce, sta je zajednicko </w:t>
      </w:r>
      <w:r w:rsidR="00365EBC">
        <w:t>zanrovima, koji zanrovi najvise zaradjuju i kako zanrovi formiraju grupe. Takodje, koji reziseri su najproduktivniji i ko su njihovi omiljeni glumci.</w:t>
      </w:r>
    </w:p>
    <w:p w:rsidR="00365EBC" w:rsidRPr="00646740" w:rsidRDefault="00365EBC" w:rsidP="00646740">
      <w:pPr>
        <w:pStyle w:val="Osnovnitekst"/>
      </w:pPr>
      <w:r>
        <w:t xml:space="preserve">Kako je zajednica glumaca pogodan skup za ovakvu analizu, detaljnije istrazivanje ove socijalne mreze je moguce. </w:t>
      </w:r>
      <w:r w:rsidR="005A0E7D">
        <w:t>Posebno bi bilo zanimljivo uporediti holivudske filmove sa ostatkom industrije i kako se industrija menjala kroz istoriju.</w:t>
      </w:r>
    </w:p>
    <w:p w:rsidR="00CA46F6" w:rsidRPr="00382A51" w:rsidRDefault="00CA46F6" w:rsidP="008139C5">
      <w:pPr>
        <w:pStyle w:val="Osnovnitekst"/>
      </w:pPr>
    </w:p>
    <w:sectPr w:rsidR="00CA46F6" w:rsidRPr="00382A51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7F6" w:rsidRDefault="003847F6">
      <w:r>
        <w:separator/>
      </w:r>
    </w:p>
  </w:endnote>
  <w:endnote w:type="continuationSeparator" w:id="0">
    <w:p w:rsidR="003847F6" w:rsidRDefault="00384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740" w:rsidRDefault="00646740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46740" w:rsidRDefault="00646740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740" w:rsidRDefault="00646740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548D5">
      <w:rPr>
        <w:rStyle w:val="PageNumber"/>
        <w:noProof/>
      </w:rPr>
      <w:t>21</w:t>
    </w:r>
    <w:r>
      <w:rPr>
        <w:rStyle w:val="PageNumber"/>
      </w:rPr>
      <w:fldChar w:fldCharType="end"/>
    </w:r>
  </w:p>
  <w:p w:rsidR="00646740" w:rsidRDefault="00646740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740" w:rsidRDefault="006467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7F6" w:rsidRDefault="003847F6">
      <w:r>
        <w:separator/>
      </w:r>
    </w:p>
  </w:footnote>
  <w:footnote w:type="continuationSeparator" w:id="0">
    <w:p w:rsidR="003847F6" w:rsidRDefault="003847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740" w:rsidRDefault="006467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740" w:rsidRDefault="006467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6740" w:rsidRDefault="006467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7826"/>
    <w:multiLevelType w:val="hybridMultilevel"/>
    <w:tmpl w:val="9AF07AF4"/>
    <w:lvl w:ilvl="0" w:tplc="8AE03F16">
      <w:numFmt w:val="decimal"/>
      <w:lvlText w:val="%1)"/>
      <w:lvlJc w:val="left"/>
      <w:pPr>
        <w:ind w:left="115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8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 w15:restartNumberingAfterBreak="0">
    <w:nsid w:val="39831F20"/>
    <w:multiLevelType w:val="hybridMultilevel"/>
    <w:tmpl w:val="731ED3F2"/>
    <w:lvl w:ilvl="0" w:tplc="AB66E1A8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B327AB0"/>
    <w:multiLevelType w:val="hybridMultilevel"/>
    <w:tmpl w:val="262A666A"/>
    <w:lvl w:ilvl="0" w:tplc="04090011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7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5EF24387"/>
    <w:multiLevelType w:val="hybridMultilevel"/>
    <w:tmpl w:val="BA6070A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1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2" w15:restartNumberingAfterBreak="0">
    <w:nsid w:val="65361EC3"/>
    <w:multiLevelType w:val="hybridMultilevel"/>
    <w:tmpl w:val="BBCE64A2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5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6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7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9"/>
  </w:num>
  <w:num w:numId="5">
    <w:abstractNumId w:val="13"/>
  </w:num>
  <w:num w:numId="6">
    <w:abstractNumId w:val="2"/>
  </w:num>
  <w:num w:numId="7">
    <w:abstractNumId w:val="18"/>
  </w:num>
  <w:num w:numId="8">
    <w:abstractNumId w:val="24"/>
  </w:num>
  <w:num w:numId="9">
    <w:abstractNumId w:val="17"/>
  </w:num>
  <w:num w:numId="10">
    <w:abstractNumId w:val="4"/>
  </w:num>
  <w:num w:numId="11">
    <w:abstractNumId w:val="3"/>
  </w:num>
  <w:num w:numId="12">
    <w:abstractNumId w:val="1"/>
  </w:num>
  <w:num w:numId="13">
    <w:abstractNumId w:val="6"/>
  </w:num>
  <w:num w:numId="14">
    <w:abstractNumId w:val="7"/>
  </w:num>
  <w:num w:numId="15">
    <w:abstractNumId w:val="27"/>
  </w:num>
  <w:num w:numId="16">
    <w:abstractNumId w:val="20"/>
  </w:num>
  <w:num w:numId="17">
    <w:abstractNumId w:val="26"/>
  </w:num>
  <w:num w:numId="18">
    <w:abstractNumId w:val="21"/>
  </w:num>
  <w:num w:numId="19">
    <w:abstractNumId w:val="10"/>
  </w:num>
  <w:num w:numId="20">
    <w:abstractNumId w:val="25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23"/>
  </w:num>
  <w:num w:numId="25">
    <w:abstractNumId w:val="16"/>
  </w:num>
  <w:num w:numId="26">
    <w:abstractNumId w:val="11"/>
  </w:num>
  <w:num w:numId="27">
    <w:abstractNumId w:val="19"/>
  </w:num>
  <w:num w:numId="28">
    <w:abstractNumId w:val="22"/>
  </w:num>
  <w:num w:numId="29">
    <w:abstractNumId w:val="14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C20"/>
    <w:rsid w:val="00001DEB"/>
    <w:rsid w:val="00004A1B"/>
    <w:rsid w:val="00006045"/>
    <w:rsid w:val="00011AE8"/>
    <w:rsid w:val="00017549"/>
    <w:rsid w:val="00022379"/>
    <w:rsid w:val="000232E2"/>
    <w:rsid w:val="00041716"/>
    <w:rsid w:val="00042DA1"/>
    <w:rsid w:val="000449A8"/>
    <w:rsid w:val="00063807"/>
    <w:rsid w:val="00066AB0"/>
    <w:rsid w:val="00066C16"/>
    <w:rsid w:val="00073DF3"/>
    <w:rsid w:val="00075D42"/>
    <w:rsid w:val="00080C50"/>
    <w:rsid w:val="00084D3C"/>
    <w:rsid w:val="000A46C2"/>
    <w:rsid w:val="000B0E6E"/>
    <w:rsid w:val="000B1246"/>
    <w:rsid w:val="000B46DE"/>
    <w:rsid w:val="000C3FD6"/>
    <w:rsid w:val="000D08A2"/>
    <w:rsid w:val="000D3D48"/>
    <w:rsid w:val="000D51FA"/>
    <w:rsid w:val="000E0D1E"/>
    <w:rsid w:val="000F0F13"/>
    <w:rsid w:val="000F48F3"/>
    <w:rsid w:val="001104C5"/>
    <w:rsid w:val="001177D5"/>
    <w:rsid w:val="00125C81"/>
    <w:rsid w:val="00126678"/>
    <w:rsid w:val="00134CC4"/>
    <w:rsid w:val="00135926"/>
    <w:rsid w:val="001401AE"/>
    <w:rsid w:val="0014029A"/>
    <w:rsid w:val="001407C0"/>
    <w:rsid w:val="00150145"/>
    <w:rsid w:val="0015479B"/>
    <w:rsid w:val="0016427D"/>
    <w:rsid w:val="001644C2"/>
    <w:rsid w:val="0018174C"/>
    <w:rsid w:val="00182901"/>
    <w:rsid w:val="00190281"/>
    <w:rsid w:val="0019403C"/>
    <w:rsid w:val="00196C7A"/>
    <w:rsid w:val="001A5771"/>
    <w:rsid w:val="001A5810"/>
    <w:rsid w:val="001A7DDE"/>
    <w:rsid w:val="001B4FAC"/>
    <w:rsid w:val="001C6A5D"/>
    <w:rsid w:val="001D6234"/>
    <w:rsid w:val="001E1639"/>
    <w:rsid w:val="001E1E29"/>
    <w:rsid w:val="001E5D8F"/>
    <w:rsid w:val="001F70F3"/>
    <w:rsid w:val="002035C0"/>
    <w:rsid w:val="00203A16"/>
    <w:rsid w:val="002079CF"/>
    <w:rsid w:val="00207E96"/>
    <w:rsid w:val="0021095F"/>
    <w:rsid w:val="00217B0D"/>
    <w:rsid w:val="0024148D"/>
    <w:rsid w:val="00242C69"/>
    <w:rsid w:val="00245965"/>
    <w:rsid w:val="00250829"/>
    <w:rsid w:val="00250BF4"/>
    <w:rsid w:val="00263400"/>
    <w:rsid w:val="00267306"/>
    <w:rsid w:val="002833D8"/>
    <w:rsid w:val="00283ADA"/>
    <w:rsid w:val="0028548E"/>
    <w:rsid w:val="002969A1"/>
    <w:rsid w:val="002A0293"/>
    <w:rsid w:val="002A0FDC"/>
    <w:rsid w:val="002A5F84"/>
    <w:rsid w:val="002A74C5"/>
    <w:rsid w:val="002C0052"/>
    <w:rsid w:val="002C1B2A"/>
    <w:rsid w:val="002D042E"/>
    <w:rsid w:val="002D7455"/>
    <w:rsid w:val="002E288B"/>
    <w:rsid w:val="002F0CE8"/>
    <w:rsid w:val="002F1467"/>
    <w:rsid w:val="002F29E2"/>
    <w:rsid w:val="002F582F"/>
    <w:rsid w:val="002F5FFB"/>
    <w:rsid w:val="002F704B"/>
    <w:rsid w:val="002F7C33"/>
    <w:rsid w:val="003017EC"/>
    <w:rsid w:val="00304071"/>
    <w:rsid w:val="00327739"/>
    <w:rsid w:val="00330E89"/>
    <w:rsid w:val="0036300C"/>
    <w:rsid w:val="00365EBC"/>
    <w:rsid w:val="00371099"/>
    <w:rsid w:val="0037293D"/>
    <w:rsid w:val="00374335"/>
    <w:rsid w:val="00382A51"/>
    <w:rsid w:val="0038314C"/>
    <w:rsid w:val="00383BB3"/>
    <w:rsid w:val="003847F6"/>
    <w:rsid w:val="00384BF4"/>
    <w:rsid w:val="003850C2"/>
    <w:rsid w:val="003854F8"/>
    <w:rsid w:val="0039080C"/>
    <w:rsid w:val="00394773"/>
    <w:rsid w:val="0039564B"/>
    <w:rsid w:val="00397C91"/>
    <w:rsid w:val="003A43B6"/>
    <w:rsid w:val="003A4C72"/>
    <w:rsid w:val="003B48A5"/>
    <w:rsid w:val="003D3A11"/>
    <w:rsid w:val="003E07BC"/>
    <w:rsid w:val="003E2C9E"/>
    <w:rsid w:val="003E5D20"/>
    <w:rsid w:val="003F6B68"/>
    <w:rsid w:val="003F7190"/>
    <w:rsid w:val="0040423C"/>
    <w:rsid w:val="00421CDC"/>
    <w:rsid w:val="00426C9C"/>
    <w:rsid w:val="00426E8D"/>
    <w:rsid w:val="004333BE"/>
    <w:rsid w:val="00436DAD"/>
    <w:rsid w:val="00440381"/>
    <w:rsid w:val="004410C2"/>
    <w:rsid w:val="00454462"/>
    <w:rsid w:val="004548D5"/>
    <w:rsid w:val="00466380"/>
    <w:rsid w:val="00466F75"/>
    <w:rsid w:val="00467D12"/>
    <w:rsid w:val="004866EB"/>
    <w:rsid w:val="004A10C3"/>
    <w:rsid w:val="004A410A"/>
    <w:rsid w:val="004D467F"/>
    <w:rsid w:val="004F3EF3"/>
    <w:rsid w:val="00505586"/>
    <w:rsid w:val="0051626B"/>
    <w:rsid w:val="00517EF6"/>
    <w:rsid w:val="005203C5"/>
    <w:rsid w:val="00522223"/>
    <w:rsid w:val="005242FC"/>
    <w:rsid w:val="00530373"/>
    <w:rsid w:val="005326B7"/>
    <w:rsid w:val="00540C64"/>
    <w:rsid w:val="00544F10"/>
    <w:rsid w:val="0054534C"/>
    <w:rsid w:val="005458AC"/>
    <w:rsid w:val="005540C9"/>
    <w:rsid w:val="005642B4"/>
    <w:rsid w:val="00565081"/>
    <w:rsid w:val="00572857"/>
    <w:rsid w:val="00573BBE"/>
    <w:rsid w:val="00586F2A"/>
    <w:rsid w:val="0058707F"/>
    <w:rsid w:val="005879CD"/>
    <w:rsid w:val="00595EFC"/>
    <w:rsid w:val="0059600A"/>
    <w:rsid w:val="005A0E7D"/>
    <w:rsid w:val="005A5D88"/>
    <w:rsid w:val="005B57E8"/>
    <w:rsid w:val="005C08E1"/>
    <w:rsid w:val="005D10FC"/>
    <w:rsid w:val="005D2C3A"/>
    <w:rsid w:val="005E0A88"/>
    <w:rsid w:val="005E0E71"/>
    <w:rsid w:val="005E73E2"/>
    <w:rsid w:val="005F46B8"/>
    <w:rsid w:val="005F62B2"/>
    <w:rsid w:val="005F7110"/>
    <w:rsid w:val="006050F7"/>
    <w:rsid w:val="00607A18"/>
    <w:rsid w:val="00617B0C"/>
    <w:rsid w:val="00625B64"/>
    <w:rsid w:val="006330B5"/>
    <w:rsid w:val="006366ED"/>
    <w:rsid w:val="006412E1"/>
    <w:rsid w:val="00646740"/>
    <w:rsid w:val="00652772"/>
    <w:rsid w:val="006535A2"/>
    <w:rsid w:val="00653FC4"/>
    <w:rsid w:val="00654803"/>
    <w:rsid w:val="00657309"/>
    <w:rsid w:val="00665BC7"/>
    <w:rsid w:val="00666F21"/>
    <w:rsid w:val="00672A1A"/>
    <w:rsid w:val="006768C2"/>
    <w:rsid w:val="00677951"/>
    <w:rsid w:val="00682051"/>
    <w:rsid w:val="006850E6"/>
    <w:rsid w:val="00685E03"/>
    <w:rsid w:val="00686DDC"/>
    <w:rsid w:val="006A0572"/>
    <w:rsid w:val="006A4D33"/>
    <w:rsid w:val="006C7A54"/>
    <w:rsid w:val="006D0DE4"/>
    <w:rsid w:val="006D1C20"/>
    <w:rsid w:val="006D2273"/>
    <w:rsid w:val="006D452A"/>
    <w:rsid w:val="006F1DD0"/>
    <w:rsid w:val="006F5267"/>
    <w:rsid w:val="00717EE7"/>
    <w:rsid w:val="007226FB"/>
    <w:rsid w:val="00722A7B"/>
    <w:rsid w:val="00723CEE"/>
    <w:rsid w:val="0072787F"/>
    <w:rsid w:val="00727C9C"/>
    <w:rsid w:val="007324D7"/>
    <w:rsid w:val="007337A8"/>
    <w:rsid w:val="00735644"/>
    <w:rsid w:val="00754446"/>
    <w:rsid w:val="00760839"/>
    <w:rsid w:val="00767FFB"/>
    <w:rsid w:val="00771DC2"/>
    <w:rsid w:val="0079268D"/>
    <w:rsid w:val="007C01A8"/>
    <w:rsid w:val="007C5175"/>
    <w:rsid w:val="007C5F95"/>
    <w:rsid w:val="007D1EC5"/>
    <w:rsid w:val="007D2D29"/>
    <w:rsid w:val="007F2F77"/>
    <w:rsid w:val="008039A6"/>
    <w:rsid w:val="008046F9"/>
    <w:rsid w:val="008139C5"/>
    <w:rsid w:val="00813A00"/>
    <w:rsid w:val="00822B8F"/>
    <w:rsid w:val="008239AC"/>
    <w:rsid w:val="00840B5D"/>
    <w:rsid w:val="008423BC"/>
    <w:rsid w:val="00844393"/>
    <w:rsid w:val="008471DF"/>
    <w:rsid w:val="00847C33"/>
    <w:rsid w:val="00860902"/>
    <w:rsid w:val="00867C5B"/>
    <w:rsid w:val="00870DBA"/>
    <w:rsid w:val="0087193D"/>
    <w:rsid w:val="00876682"/>
    <w:rsid w:val="008778C1"/>
    <w:rsid w:val="00877E0A"/>
    <w:rsid w:val="0088301B"/>
    <w:rsid w:val="0088572B"/>
    <w:rsid w:val="0089197E"/>
    <w:rsid w:val="00897C8D"/>
    <w:rsid w:val="008A6972"/>
    <w:rsid w:val="008A6AF0"/>
    <w:rsid w:val="008A7CDE"/>
    <w:rsid w:val="008B138C"/>
    <w:rsid w:val="008B58CC"/>
    <w:rsid w:val="008C02EB"/>
    <w:rsid w:val="008C172B"/>
    <w:rsid w:val="008C1959"/>
    <w:rsid w:val="008C4C6F"/>
    <w:rsid w:val="008C75AD"/>
    <w:rsid w:val="008C7AAC"/>
    <w:rsid w:val="008D0554"/>
    <w:rsid w:val="008D3847"/>
    <w:rsid w:val="008E1510"/>
    <w:rsid w:val="008E7025"/>
    <w:rsid w:val="008F0FFE"/>
    <w:rsid w:val="008F6443"/>
    <w:rsid w:val="008F6E2E"/>
    <w:rsid w:val="00901B85"/>
    <w:rsid w:val="00915EA4"/>
    <w:rsid w:val="00916F6A"/>
    <w:rsid w:val="009206AF"/>
    <w:rsid w:val="00924B03"/>
    <w:rsid w:val="00930003"/>
    <w:rsid w:val="009310A2"/>
    <w:rsid w:val="00932E0F"/>
    <w:rsid w:val="00944C61"/>
    <w:rsid w:val="009456E9"/>
    <w:rsid w:val="00974879"/>
    <w:rsid w:val="0097755B"/>
    <w:rsid w:val="00977D0E"/>
    <w:rsid w:val="009953D1"/>
    <w:rsid w:val="00997AB6"/>
    <w:rsid w:val="009A04F2"/>
    <w:rsid w:val="009A2F6C"/>
    <w:rsid w:val="009A7EC6"/>
    <w:rsid w:val="009B6460"/>
    <w:rsid w:val="009C2EEA"/>
    <w:rsid w:val="009D1B19"/>
    <w:rsid w:val="009D4542"/>
    <w:rsid w:val="009D7647"/>
    <w:rsid w:val="009E0194"/>
    <w:rsid w:val="009E7A33"/>
    <w:rsid w:val="009E7BB9"/>
    <w:rsid w:val="009F0E1D"/>
    <w:rsid w:val="009F46B1"/>
    <w:rsid w:val="009F7640"/>
    <w:rsid w:val="00A1314E"/>
    <w:rsid w:val="00A133CB"/>
    <w:rsid w:val="00A139A8"/>
    <w:rsid w:val="00A14EB5"/>
    <w:rsid w:val="00A156C3"/>
    <w:rsid w:val="00A3069A"/>
    <w:rsid w:val="00A4025B"/>
    <w:rsid w:val="00A443E0"/>
    <w:rsid w:val="00A47E10"/>
    <w:rsid w:val="00A50323"/>
    <w:rsid w:val="00A57257"/>
    <w:rsid w:val="00A6568D"/>
    <w:rsid w:val="00A65719"/>
    <w:rsid w:val="00A66A84"/>
    <w:rsid w:val="00A672F1"/>
    <w:rsid w:val="00A749FF"/>
    <w:rsid w:val="00A76B46"/>
    <w:rsid w:val="00A7724B"/>
    <w:rsid w:val="00A87D73"/>
    <w:rsid w:val="00AA00CF"/>
    <w:rsid w:val="00AA20B1"/>
    <w:rsid w:val="00AA2FE3"/>
    <w:rsid w:val="00AA674C"/>
    <w:rsid w:val="00AB1CAC"/>
    <w:rsid w:val="00AB3941"/>
    <w:rsid w:val="00AC0E09"/>
    <w:rsid w:val="00AC11B4"/>
    <w:rsid w:val="00AC283D"/>
    <w:rsid w:val="00AD55B5"/>
    <w:rsid w:val="00AD7394"/>
    <w:rsid w:val="00AE0461"/>
    <w:rsid w:val="00AE1BE4"/>
    <w:rsid w:val="00AF5820"/>
    <w:rsid w:val="00B021DF"/>
    <w:rsid w:val="00B03714"/>
    <w:rsid w:val="00B039E6"/>
    <w:rsid w:val="00B03C87"/>
    <w:rsid w:val="00B12B0E"/>
    <w:rsid w:val="00B200FD"/>
    <w:rsid w:val="00B23C2C"/>
    <w:rsid w:val="00B268A8"/>
    <w:rsid w:val="00B3432A"/>
    <w:rsid w:val="00B36D41"/>
    <w:rsid w:val="00B52EBF"/>
    <w:rsid w:val="00B60052"/>
    <w:rsid w:val="00B62D9C"/>
    <w:rsid w:val="00B653B5"/>
    <w:rsid w:val="00B72806"/>
    <w:rsid w:val="00B73217"/>
    <w:rsid w:val="00B80208"/>
    <w:rsid w:val="00B82F49"/>
    <w:rsid w:val="00B8516B"/>
    <w:rsid w:val="00B87F87"/>
    <w:rsid w:val="00B90499"/>
    <w:rsid w:val="00B91839"/>
    <w:rsid w:val="00B92BA4"/>
    <w:rsid w:val="00BA0F9D"/>
    <w:rsid w:val="00BB0F26"/>
    <w:rsid w:val="00BB3525"/>
    <w:rsid w:val="00BC19BD"/>
    <w:rsid w:val="00BD3610"/>
    <w:rsid w:val="00BE139F"/>
    <w:rsid w:val="00BF249E"/>
    <w:rsid w:val="00BF40C8"/>
    <w:rsid w:val="00C00112"/>
    <w:rsid w:val="00C04786"/>
    <w:rsid w:val="00C10E63"/>
    <w:rsid w:val="00C11971"/>
    <w:rsid w:val="00C1267A"/>
    <w:rsid w:val="00C211ED"/>
    <w:rsid w:val="00C21541"/>
    <w:rsid w:val="00C34E1E"/>
    <w:rsid w:val="00C55943"/>
    <w:rsid w:val="00C57158"/>
    <w:rsid w:val="00C6085A"/>
    <w:rsid w:val="00C717C3"/>
    <w:rsid w:val="00C774A8"/>
    <w:rsid w:val="00C86CDB"/>
    <w:rsid w:val="00C90C76"/>
    <w:rsid w:val="00C9204C"/>
    <w:rsid w:val="00C92A36"/>
    <w:rsid w:val="00C92A60"/>
    <w:rsid w:val="00C95BA0"/>
    <w:rsid w:val="00CA0D08"/>
    <w:rsid w:val="00CA298C"/>
    <w:rsid w:val="00CA2A15"/>
    <w:rsid w:val="00CA46F6"/>
    <w:rsid w:val="00CB16EB"/>
    <w:rsid w:val="00CB6E46"/>
    <w:rsid w:val="00CC033C"/>
    <w:rsid w:val="00CC64B1"/>
    <w:rsid w:val="00CE08F3"/>
    <w:rsid w:val="00CE1030"/>
    <w:rsid w:val="00CE4319"/>
    <w:rsid w:val="00CF2A9F"/>
    <w:rsid w:val="00CF4371"/>
    <w:rsid w:val="00CF6E68"/>
    <w:rsid w:val="00D070F1"/>
    <w:rsid w:val="00D144A8"/>
    <w:rsid w:val="00D1595C"/>
    <w:rsid w:val="00D20D2B"/>
    <w:rsid w:val="00D31F69"/>
    <w:rsid w:val="00D34EEC"/>
    <w:rsid w:val="00D36853"/>
    <w:rsid w:val="00D4093A"/>
    <w:rsid w:val="00D42679"/>
    <w:rsid w:val="00D45441"/>
    <w:rsid w:val="00D47FAA"/>
    <w:rsid w:val="00D65152"/>
    <w:rsid w:val="00D659C9"/>
    <w:rsid w:val="00D76E8F"/>
    <w:rsid w:val="00D81D30"/>
    <w:rsid w:val="00D81ED4"/>
    <w:rsid w:val="00D850AA"/>
    <w:rsid w:val="00D96844"/>
    <w:rsid w:val="00DA1F8C"/>
    <w:rsid w:val="00DB0C2E"/>
    <w:rsid w:val="00DB0F7D"/>
    <w:rsid w:val="00DB6F68"/>
    <w:rsid w:val="00DC42A5"/>
    <w:rsid w:val="00DD2B47"/>
    <w:rsid w:val="00DD2C05"/>
    <w:rsid w:val="00DE5023"/>
    <w:rsid w:val="00DE570E"/>
    <w:rsid w:val="00DF47E8"/>
    <w:rsid w:val="00DF6505"/>
    <w:rsid w:val="00DF7503"/>
    <w:rsid w:val="00E0037B"/>
    <w:rsid w:val="00E00B23"/>
    <w:rsid w:val="00E041C7"/>
    <w:rsid w:val="00E06DBF"/>
    <w:rsid w:val="00E10F0D"/>
    <w:rsid w:val="00E11BBB"/>
    <w:rsid w:val="00E33DBD"/>
    <w:rsid w:val="00E379E0"/>
    <w:rsid w:val="00E408D6"/>
    <w:rsid w:val="00E41DC1"/>
    <w:rsid w:val="00E5539C"/>
    <w:rsid w:val="00E65CBC"/>
    <w:rsid w:val="00E7161C"/>
    <w:rsid w:val="00E73185"/>
    <w:rsid w:val="00E74E70"/>
    <w:rsid w:val="00E7712B"/>
    <w:rsid w:val="00E77918"/>
    <w:rsid w:val="00E9042B"/>
    <w:rsid w:val="00E92DF4"/>
    <w:rsid w:val="00E94C13"/>
    <w:rsid w:val="00E95B8F"/>
    <w:rsid w:val="00E9740E"/>
    <w:rsid w:val="00EB7B5E"/>
    <w:rsid w:val="00EC00C4"/>
    <w:rsid w:val="00EC1866"/>
    <w:rsid w:val="00EC4DB9"/>
    <w:rsid w:val="00ED15CA"/>
    <w:rsid w:val="00EF7970"/>
    <w:rsid w:val="00F01B65"/>
    <w:rsid w:val="00F04BF6"/>
    <w:rsid w:val="00F06BB2"/>
    <w:rsid w:val="00F073D5"/>
    <w:rsid w:val="00F135A4"/>
    <w:rsid w:val="00F4720B"/>
    <w:rsid w:val="00F615D6"/>
    <w:rsid w:val="00F63539"/>
    <w:rsid w:val="00F7184A"/>
    <w:rsid w:val="00F8186B"/>
    <w:rsid w:val="00F97B91"/>
    <w:rsid w:val="00F97D28"/>
    <w:rsid w:val="00FA373F"/>
    <w:rsid w:val="00FB11A2"/>
    <w:rsid w:val="00FC150C"/>
    <w:rsid w:val="00FC3313"/>
    <w:rsid w:val="00FC494C"/>
    <w:rsid w:val="00FC5120"/>
    <w:rsid w:val="00FC6FEC"/>
    <w:rsid w:val="00FD279C"/>
    <w:rsid w:val="00FD450D"/>
    <w:rsid w:val="00FE2134"/>
    <w:rsid w:val="00FE2ED7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DBAA9E"/>
  <w15:docId w15:val="{A9B30244-C9F4-460D-98E8-E8DB29406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paragraph" w:styleId="BalloonText">
    <w:name w:val="Balloon Text"/>
    <w:basedOn w:val="Normal"/>
    <w:link w:val="BalloonTextChar"/>
    <w:uiPriority w:val="99"/>
    <w:semiHidden/>
    <w:unhideWhenUsed/>
    <w:rsid w:val="004A41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0A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E57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570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570E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57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570E"/>
    <w:rPr>
      <w:b/>
      <w:bCs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B57E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57E8"/>
    <w:rPr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5B57E8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014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0145"/>
    <w:rPr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150145"/>
    <w:rPr>
      <w:vertAlign w:val="superscript"/>
    </w:rPr>
  </w:style>
  <w:style w:type="paragraph" w:customStyle="1" w:styleId="Default">
    <w:name w:val="Default"/>
    <w:rsid w:val="001A7DDE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beric.jovan\Desktop\Analiza%20socijalnih%20mreza\Projekat\templejt_za_master_teze_02_0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781EB-829D-4471-B5D3-7779B1BB5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templejt_za_master_teze_02_09.dotx</Template>
  <TotalTime>0</TotalTime>
  <Pages>25</Pages>
  <Words>3456</Words>
  <Characters>19702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23112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Mateja Nedeljkovic</dc:creator>
  <cp:lastModifiedBy>Kosta Milenkovic</cp:lastModifiedBy>
  <cp:revision>7</cp:revision>
  <cp:lastPrinted>2019-02-10T09:36:00Z</cp:lastPrinted>
  <dcterms:created xsi:type="dcterms:W3CDTF">2019-02-09T23:52:00Z</dcterms:created>
  <dcterms:modified xsi:type="dcterms:W3CDTF">2019-02-10T09:36:00Z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